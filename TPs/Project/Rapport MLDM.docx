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66A5C" w14:textId="77777777" w:rsidR="00AF1C96" w:rsidRDefault="00AF1C96" w:rsidP="00AF1C96"/>
    <w:p w14:paraId="36EB37FE" w14:textId="77777777" w:rsidR="00AF1C96" w:rsidRDefault="00AF1C96" w:rsidP="00AF1C96"/>
    <w:p w14:paraId="78CFECAD" w14:textId="77777777" w:rsidR="00AF1C96" w:rsidRDefault="00AF1C96" w:rsidP="00AF1C96">
      <w:pPr>
        <w:sectPr w:rsidR="00AF1C96" w:rsidSect="0024573D">
          <w:headerReference w:type="first" r:id="rId11"/>
          <w:footerReference w:type="first" r:id="rId12"/>
          <w:pgSz w:w="11906" w:h="16838"/>
          <w:pgMar w:top="1418" w:right="244" w:bottom="1418" w:left="1418" w:header="708" w:footer="708" w:gutter="0"/>
          <w:cols w:space="708"/>
          <w:docGrid w:linePitch="360"/>
        </w:sectPr>
      </w:pPr>
    </w:p>
    <w:p w14:paraId="5BB7AE25" w14:textId="77777777" w:rsidR="00AF1C96" w:rsidRDefault="00AF1C96" w:rsidP="00AF1C96"/>
    <w:p w14:paraId="30A0A0AD" w14:textId="77777777" w:rsidR="00AF1C96" w:rsidRDefault="00AF1C96" w:rsidP="00AF1C96"/>
    <w:p w14:paraId="1D40E185" w14:textId="77777777" w:rsidR="00AF1C96" w:rsidRDefault="00AF1C96" w:rsidP="00AF1C96"/>
    <w:p w14:paraId="5D186888" w14:textId="77777777" w:rsidR="00AF1C96" w:rsidRPr="005A16F3" w:rsidRDefault="00AF1C96" w:rsidP="00AF1C96"/>
    <w:p w14:paraId="0C6F129C" w14:textId="77777777" w:rsidR="00AF1C96" w:rsidRDefault="00AF1C96" w:rsidP="00AF1C96"/>
    <w:p w14:paraId="1C299F0D" w14:textId="77777777" w:rsidR="00AF1C96" w:rsidRDefault="00AF1C96" w:rsidP="00AF1C96"/>
    <w:p w14:paraId="03C767EE" w14:textId="77777777" w:rsidR="00AF1C96" w:rsidRPr="005A16F3" w:rsidRDefault="00AF1C96" w:rsidP="00AF1C96"/>
    <w:p w14:paraId="13EABD67" w14:textId="77777777" w:rsidR="00AF1C96" w:rsidRPr="005A16F3" w:rsidRDefault="00AF1C96" w:rsidP="00AF1C96"/>
    <w:p w14:paraId="2F70C4C7" w14:textId="77777777" w:rsidR="00AF1C96" w:rsidRPr="005A16F3" w:rsidRDefault="00AF1C96" w:rsidP="00AF1C96"/>
    <w:p w14:paraId="1439CE27" w14:textId="77777777" w:rsidR="00AF1C96" w:rsidRDefault="00AF1C96" w:rsidP="00AF1C96"/>
    <w:p w14:paraId="08A66911" w14:textId="77777777" w:rsidR="00AF1C96" w:rsidRDefault="00AF1C96" w:rsidP="00AF1C96">
      <w:r>
        <w:tab/>
      </w:r>
    </w:p>
    <w:p w14:paraId="73195BCF" w14:textId="77777777" w:rsidR="00AF1C96" w:rsidRDefault="00AF1C96" w:rsidP="00AF1C96"/>
    <w:p w14:paraId="2EE3FB9A" w14:textId="77777777" w:rsidR="00AF1C96" w:rsidRPr="00C1152E" w:rsidRDefault="00AF1C96" w:rsidP="00AF1C96">
      <w:pPr>
        <w:pStyle w:val="Titre"/>
        <w:rPr>
          <w:lang w:val="en-US"/>
        </w:rPr>
      </w:pPr>
      <w:r>
        <w:rPr>
          <w:lang w:val="en-US"/>
        </w:rPr>
        <w:t xml:space="preserve">Rapport de </w:t>
      </w:r>
      <w:proofErr w:type="spellStart"/>
      <w:r>
        <w:rPr>
          <w:lang w:val="en-US"/>
        </w:rPr>
        <w:t>Projet</w:t>
      </w:r>
      <w:proofErr w:type="spellEnd"/>
      <w:r>
        <w:rPr>
          <w:lang w:val="en-US"/>
        </w:rPr>
        <w:t xml:space="preserve"> Machine Learning / Data Mining</w:t>
      </w:r>
    </w:p>
    <w:p w14:paraId="7B380FE5" w14:textId="77777777" w:rsidR="00AF1C96" w:rsidRPr="008651FD" w:rsidRDefault="00AF1C96" w:rsidP="00AF1C96">
      <w:pPr>
        <w:rPr>
          <w:lang w:val="en-US"/>
        </w:rPr>
      </w:pPr>
    </w:p>
    <w:p w14:paraId="30C6B2F0" w14:textId="77777777" w:rsidR="00AF1C96" w:rsidRDefault="00AF1C96" w:rsidP="00AF1C96">
      <w:pPr>
        <w:pStyle w:val="Sous-titre"/>
      </w:pPr>
      <w:proofErr w:type="gramStart"/>
      <w:r>
        <w:t>AUTHOR:</w:t>
      </w:r>
      <w:proofErr w:type="gramEnd"/>
      <w:r>
        <w:tab/>
      </w:r>
      <w:r>
        <w:tab/>
      </w:r>
      <w:r>
        <w:tab/>
        <w:t>Mathieu ERIAU, Florent MONNET</w:t>
      </w:r>
    </w:p>
    <w:p w14:paraId="51CB66A5" w14:textId="77777777" w:rsidR="00AF1C96" w:rsidRPr="008041AD" w:rsidRDefault="00AF1C96" w:rsidP="00AF1C96">
      <w:pPr>
        <w:pStyle w:val="Sous-titre"/>
      </w:pPr>
      <w:r>
        <w:t xml:space="preserve">EDITION </w:t>
      </w:r>
      <w:proofErr w:type="gramStart"/>
      <w:r>
        <w:t>DATE</w:t>
      </w:r>
      <w:r w:rsidRPr="008041AD">
        <w:t>:</w:t>
      </w:r>
      <w:proofErr w:type="gramEnd"/>
      <w:r>
        <w:tab/>
        <w:t>25/03/2022</w:t>
      </w:r>
    </w:p>
    <w:p w14:paraId="032DB065" w14:textId="77777777" w:rsidR="00AF1C96" w:rsidRDefault="00AF1C96" w:rsidP="00AF1C96">
      <w:pPr>
        <w:pStyle w:val="Sous-titre"/>
      </w:pPr>
      <w:proofErr w:type="gramStart"/>
      <w:r>
        <w:t>VERSION</w:t>
      </w:r>
      <w:r w:rsidRPr="008041AD">
        <w:t>:</w:t>
      </w:r>
      <w:proofErr w:type="gramEnd"/>
      <w:r>
        <w:tab/>
      </w:r>
      <w:r>
        <w:tab/>
      </w:r>
      <w:r>
        <w:tab/>
        <w:t>1.0</w:t>
      </w:r>
    </w:p>
    <w:p w14:paraId="0AD4CE1D" w14:textId="77777777" w:rsidR="00AF1C96" w:rsidRPr="008041AD" w:rsidRDefault="00AF1C96" w:rsidP="00AF1C96">
      <w:pPr>
        <w:pStyle w:val="Sous-titre"/>
      </w:pPr>
      <w:proofErr w:type="gramStart"/>
      <w:r>
        <w:t>REFERENCE:</w:t>
      </w:r>
      <w:proofErr w:type="gramEnd"/>
      <w:r>
        <w:tab/>
      </w:r>
      <w:r>
        <w:tab/>
        <w:t>0</w:t>
      </w:r>
    </w:p>
    <w:p w14:paraId="20F3E397" w14:textId="11A02D31" w:rsidR="00AF1C96" w:rsidRDefault="00AF1C96" w:rsidP="00AF1C96">
      <w:r>
        <w:br w:type="page"/>
      </w:r>
    </w:p>
    <w:sdt>
      <w:sdtPr>
        <w:id w:val="584125810"/>
        <w:docPartObj>
          <w:docPartGallery w:val="Table of Contents"/>
          <w:docPartUnique/>
        </w:docPartObj>
      </w:sdtPr>
      <w:sdtEndPr>
        <w:rPr>
          <w:rFonts w:ascii="Arial" w:eastAsiaTheme="minorHAnsi" w:hAnsi="Arial" w:cstheme="minorBidi"/>
          <w:b/>
          <w:bCs/>
          <w:color w:val="auto"/>
          <w:sz w:val="20"/>
          <w:szCs w:val="22"/>
          <w:lang w:eastAsia="en-US"/>
        </w:rPr>
      </w:sdtEndPr>
      <w:sdtContent>
        <w:p w14:paraId="5A3A8548" w14:textId="7A5DEE07" w:rsidR="00B92256" w:rsidRDefault="00B92256">
          <w:pPr>
            <w:pStyle w:val="En-ttedetabledesmatires"/>
          </w:pPr>
          <w:r>
            <w:t>Sommaire</w:t>
          </w:r>
        </w:p>
        <w:p w14:paraId="6787BFCD" w14:textId="3B812529"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r>
            <w:fldChar w:fldCharType="begin"/>
          </w:r>
          <w:r>
            <w:instrText xml:space="preserve"> TOC \o "1-3" \h \z \u </w:instrText>
          </w:r>
          <w:r>
            <w:fldChar w:fldCharType="separate"/>
          </w:r>
          <w:hyperlink w:anchor="_Toc100006667" w:history="1">
            <w:r w:rsidRPr="00587E8B">
              <w:rPr>
                <w:rStyle w:val="Lienhypertexte"/>
                <w:noProof/>
              </w:rPr>
              <w:t>1</w:t>
            </w:r>
            <w:r>
              <w:rPr>
                <w:rFonts w:asciiTheme="minorHAnsi" w:eastAsiaTheme="minorEastAsia" w:hAnsiTheme="minorHAnsi"/>
                <w:b w:val="0"/>
                <w:noProof/>
                <w:color w:val="auto"/>
                <w:sz w:val="22"/>
                <w:lang w:eastAsia="fr-FR"/>
              </w:rPr>
              <w:tab/>
            </w:r>
            <w:r w:rsidRPr="00587E8B">
              <w:rPr>
                <w:rStyle w:val="Lienhypertexte"/>
                <w:noProof/>
              </w:rPr>
              <w:t>Objectif du Projet</w:t>
            </w:r>
            <w:r>
              <w:rPr>
                <w:noProof/>
                <w:webHidden/>
              </w:rPr>
              <w:tab/>
            </w:r>
            <w:r>
              <w:rPr>
                <w:noProof/>
                <w:webHidden/>
              </w:rPr>
              <w:fldChar w:fldCharType="begin"/>
            </w:r>
            <w:r>
              <w:rPr>
                <w:noProof/>
                <w:webHidden/>
              </w:rPr>
              <w:instrText xml:space="preserve"> PAGEREF _Toc100006667 \h </w:instrText>
            </w:r>
            <w:r>
              <w:rPr>
                <w:noProof/>
                <w:webHidden/>
              </w:rPr>
            </w:r>
            <w:r>
              <w:rPr>
                <w:noProof/>
                <w:webHidden/>
              </w:rPr>
              <w:fldChar w:fldCharType="separate"/>
            </w:r>
            <w:r>
              <w:rPr>
                <w:noProof/>
                <w:webHidden/>
              </w:rPr>
              <w:t>4</w:t>
            </w:r>
            <w:r>
              <w:rPr>
                <w:noProof/>
                <w:webHidden/>
              </w:rPr>
              <w:fldChar w:fldCharType="end"/>
            </w:r>
          </w:hyperlink>
        </w:p>
        <w:p w14:paraId="5DD5FD54" w14:textId="2A389C30"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hyperlink w:anchor="_Toc100006668" w:history="1">
            <w:r w:rsidRPr="00587E8B">
              <w:rPr>
                <w:rStyle w:val="Lienhypertexte"/>
                <w:noProof/>
              </w:rPr>
              <w:t>2</w:t>
            </w:r>
            <w:r>
              <w:rPr>
                <w:rFonts w:asciiTheme="minorHAnsi" w:eastAsiaTheme="minorEastAsia" w:hAnsiTheme="minorHAnsi"/>
                <w:b w:val="0"/>
                <w:noProof/>
                <w:color w:val="auto"/>
                <w:sz w:val="22"/>
                <w:lang w:eastAsia="fr-FR"/>
              </w:rPr>
              <w:tab/>
            </w:r>
            <w:r w:rsidRPr="00587E8B">
              <w:rPr>
                <w:rStyle w:val="Lienhypertexte"/>
                <w:noProof/>
              </w:rPr>
              <w:t>Récupération des images</w:t>
            </w:r>
            <w:r>
              <w:rPr>
                <w:noProof/>
                <w:webHidden/>
              </w:rPr>
              <w:tab/>
            </w:r>
            <w:r>
              <w:rPr>
                <w:noProof/>
                <w:webHidden/>
              </w:rPr>
              <w:fldChar w:fldCharType="begin"/>
            </w:r>
            <w:r>
              <w:rPr>
                <w:noProof/>
                <w:webHidden/>
              </w:rPr>
              <w:instrText xml:space="preserve"> PAGEREF _Toc100006668 \h </w:instrText>
            </w:r>
            <w:r>
              <w:rPr>
                <w:noProof/>
                <w:webHidden/>
              </w:rPr>
            </w:r>
            <w:r>
              <w:rPr>
                <w:noProof/>
                <w:webHidden/>
              </w:rPr>
              <w:fldChar w:fldCharType="separate"/>
            </w:r>
            <w:r>
              <w:rPr>
                <w:noProof/>
                <w:webHidden/>
              </w:rPr>
              <w:t>5</w:t>
            </w:r>
            <w:r>
              <w:rPr>
                <w:noProof/>
                <w:webHidden/>
              </w:rPr>
              <w:fldChar w:fldCharType="end"/>
            </w:r>
          </w:hyperlink>
        </w:p>
        <w:p w14:paraId="756461E5" w14:textId="61E57337"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hyperlink w:anchor="_Toc100006669" w:history="1">
            <w:r w:rsidRPr="00587E8B">
              <w:rPr>
                <w:rStyle w:val="Lienhypertexte"/>
                <w:noProof/>
              </w:rPr>
              <w:t>3</w:t>
            </w:r>
            <w:r>
              <w:rPr>
                <w:rFonts w:asciiTheme="minorHAnsi" w:eastAsiaTheme="minorEastAsia" w:hAnsiTheme="minorHAnsi"/>
                <w:b w:val="0"/>
                <w:noProof/>
                <w:color w:val="auto"/>
                <w:sz w:val="22"/>
                <w:lang w:eastAsia="fr-FR"/>
              </w:rPr>
              <w:tab/>
            </w:r>
            <w:r w:rsidRPr="00587E8B">
              <w:rPr>
                <w:rStyle w:val="Lienhypertexte"/>
                <w:noProof/>
              </w:rPr>
              <w:t>Etiquetages / Annotation des données</w:t>
            </w:r>
            <w:r>
              <w:rPr>
                <w:noProof/>
                <w:webHidden/>
              </w:rPr>
              <w:tab/>
            </w:r>
            <w:r>
              <w:rPr>
                <w:noProof/>
                <w:webHidden/>
              </w:rPr>
              <w:fldChar w:fldCharType="begin"/>
            </w:r>
            <w:r>
              <w:rPr>
                <w:noProof/>
                <w:webHidden/>
              </w:rPr>
              <w:instrText xml:space="preserve"> PAGEREF _Toc100006669 \h </w:instrText>
            </w:r>
            <w:r>
              <w:rPr>
                <w:noProof/>
                <w:webHidden/>
              </w:rPr>
            </w:r>
            <w:r>
              <w:rPr>
                <w:noProof/>
                <w:webHidden/>
              </w:rPr>
              <w:fldChar w:fldCharType="separate"/>
            </w:r>
            <w:r>
              <w:rPr>
                <w:noProof/>
                <w:webHidden/>
              </w:rPr>
              <w:t>6</w:t>
            </w:r>
            <w:r>
              <w:rPr>
                <w:noProof/>
                <w:webHidden/>
              </w:rPr>
              <w:fldChar w:fldCharType="end"/>
            </w:r>
          </w:hyperlink>
        </w:p>
        <w:p w14:paraId="270C7AFD" w14:textId="449795BD"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hyperlink w:anchor="_Toc100006670" w:history="1">
            <w:r w:rsidRPr="00587E8B">
              <w:rPr>
                <w:rStyle w:val="Lienhypertexte"/>
                <w:noProof/>
              </w:rPr>
              <w:t>4</w:t>
            </w:r>
            <w:r>
              <w:rPr>
                <w:rFonts w:asciiTheme="minorHAnsi" w:eastAsiaTheme="minorEastAsia" w:hAnsiTheme="minorHAnsi"/>
                <w:b w:val="0"/>
                <w:noProof/>
                <w:color w:val="auto"/>
                <w:sz w:val="22"/>
                <w:lang w:eastAsia="fr-FR"/>
              </w:rPr>
              <w:tab/>
            </w:r>
            <w:r w:rsidRPr="00587E8B">
              <w:rPr>
                <w:rStyle w:val="Lienhypertexte"/>
                <w:noProof/>
              </w:rPr>
              <w:t>Data Analyses</w:t>
            </w:r>
            <w:r>
              <w:rPr>
                <w:noProof/>
                <w:webHidden/>
              </w:rPr>
              <w:tab/>
            </w:r>
            <w:r>
              <w:rPr>
                <w:noProof/>
                <w:webHidden/>
              </w:rPr>
              <w:fldChar w:fldCharType="begin"/>
            </w:r>
            <w:r>
              <w:rPr>
                <w:noProof/>
                <w:webHidden/>
              </w:rPr>
              <w:instrText xml:space="preserve"> PAGEREF _Toc100006670 \h </w:instrText>
            </w:r>
            <w:r>
              <w:rPr>
                <w:noProof/>
                <w:webHidden/>
              </w:rPr>
            </w:r>
            <w:r>
              <w:rPr>
                <w:noProof/>
                <w:webHidden/>
              </w:rPr>
              <w:fldChar w:fldCharType="separate"/>
            </w:r>
            <w:r>
              <w:rPr>
                <w:noProof/>
                <w:webHidden/>
              </w:rPr>
              <w:t>7</w:t>
            </w:r>
            <w:r>
              <w:rPr>
                <w:noProof/>
                <w:webHidden/>
              </w:rPr>
              <w:fldChar w:fldCharType="end"/>
            </w:r>
          </w:hyperlink>
        </w:p>
        <w:p w14:paraId="24D70BDC" w14:textId="72ADAC93"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hyperlink w:anchor="_Toc100006671" w:history="1">
            <w:r w:rsidRPr="00587E8B">
              <w:rPr>
                <w:rStyle w:val="Lienhypertexte"/>
                <w:noProof/>
              </w:rPr>
              <w:t>5</w:t>
            </w:r>
            <w:r>
              <w:rPr>
                <w:rFonts w:asciiTheme="minorHAnsi" w:eastAsiaTheme="minorEastAsia" w:hAnsiTheme="minorHAnsi"/>
                <w:b w:val="0"/>
                <w:noProof/>
                <w:color w:val="auto"/>
                <w:sz w:val="22"/>
                <w:lang w:eastAsia="fr-FR"/>
              </w:rPr>
              <w:tab/>
            </w:r>
            <w:r w:rsidRPr="00587E8B">
              <w:rPr>
                <w:rStyle w:val="Lienhypertexte"/>
                <w:noProof/>
              </w:rPr>
              <w:t>Création du profil pour un utilisateur</w:t>
            </w:r>
            <w:r>
              <w:rPr>
                <w:noProof/>
                <w:webHidden/>
              </w:rPr>
              <w:tab/>
            </w:r>
            <w:r>
              <w:rPr>
                <w:noProof/>
                <w:webHidden/>
              </w:rPr>
              <w:fldChar w:fldCharType="begin"/>
            </w:r>
            <w:r>
              <w:rPr>
                <w:noProof/>
                <w:webHidden/>
              </w:rPr>
              <w:instrText xml:space="preserve"> PAGEREF _Toc100006671 \h </w:instrText>
            </w:r>
            <w:r>
              <w:rPr>
                <w:noProof/>
                <w:webHidden/>
              </w:rPr>
            </w:r>
            <w:r>
              <w:rPr>
                <w:noProof/>
                <w:webHidden/>
              </w:rPr>
              <w:fldChar w:fldCharType="separate"/>
            </w:r>
            <w:r>
              <w:rPr>
                <w:noProof/>
                <w:webHidden/>
              </w:rPr>
              <w:t>8</w:t>
            </w:r>
            <w:r>
              <w:rPr>
                <w:noProof/>
                <w:webHidden/>
              </w:rPr>
              <w:fldChar w:fldCharType="end"/>
            </w:r>
          </w:hyperlink>
        </w:p>
        <w:p w14:paraId="68EEC97E" w14:textId="1E98A578"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hyperlink w:anchor="_Toc100006672" w:history="1">
            <w:r w:rsidRPr="00587E8B">
              <w:rPr>
                <w:rStyle w:val="Lienhypertexte"/>
                <w:noProof/>
              </w:rPr>
              <w:t>6</w:t>
            </w:r>
            <w:r>
              <w:rPr>
                <w:rFonts w:asciiTheme="minorHAnsi" w:eastAsiaTheme="minorEastAsia" w:hAnsiTheme="minorHAnsi"/>
                <w:b w:val="0"/>
                <w:noProof/>
                <w:color w:val="auto"/>
                <w:sz w:val="22"/>
                <w:lang w:eastAsia="fr-FR"/>
              </w:rPr>
              <w:tab/>
            </w:r>
            <w:r w:rsidRPr="00587E8B">
              <w:rPr>
                <w:rStyle w:val="Lienhypertexte"/>
                <w:noProof/>
              </w:rPr>
              <w:t>Apprentissage et prédictions</w:t>
            </w:r>
            <w:r>
              <w:rPr>
                <w:noProof/>
                <w:webHidden/>
              </w:rPr>
              <w:tab/>
            </w:r>
            <w:r>
              <w:rPr>
                <w:noProof/>
                <w:webHidden/>
              </w:rPr>
              <w:fldChar w:fldCharType="begin"/>
            </w:r>
            <w:r>
              <w:rPr>
                <w:noProof/>
                <w:webHidden/>
              </w:rPr>
              <w:instrText xml:space="preserve"> PAGEREF _Toc100006672 \h </w:instrText>
            </w:r>
            <w:r>
              <w:rPr>
                <w:noProof/>
                <w:webHidden/>
              </w:rPr>
            </w:r>
            <w:r>
              <w:rPr>
                <w:noProof/>
                <w:webHidden/>
              </w:rPr>
              <w:fldChar w:fldCharType="separate"/>
            </w:r>
            <w:r>
              <w:rPr>
                <w:noProof/>
                <w:webHidden/>
              </w:rPr>
              <w:t>9</w:t>
            </w:r>
            <w:r>
              <w:rPr>
                <w:noProof/>
                <w:webHidden/>
              </w:rPr>
              <w:fldChar w:fldCharType="end"/>
            </w:r>
          </w:hyperlink>
        </w:p>
        <w:p w14:paraId="2BB4C70F" w14:textId="1EA92734" w:rsidR="00B92256" w:rsidRDefault="00B92256">
          <w:pPr>
            <w:pStyle w:val="TM1"/>
            <w:tabs>
              <w:tab w:val="left" w:pos="442"/>
              <w:tab w:val="right" w:leader="dot" w:pos="9628"/>
            </w:tabs>
            <w:rPr>
              <w:rFonts w:asciiTheme="minorHAnsi" w:eastAsiaTheme="minorEastAsia" w:hAnsiTheme="minorHAnsi"/>
              <w:b w:val="0"/>
              <w:noProof/>
              <w:color w:val="auto"/>
              <w:sz w:val="22"/>
              <w:lang w:eastAsia="fr-FR"/>
            </w:rPr>
          </w:pPr>
          <w:hyperlink w:anchor="_Toc100006673" w:history="1">
            <w:r w:rsidRPr="00587E8B">
              <w:rPr>
                <w:rStyle w:val="Lienhypertexte"/>
                <w:noProof/>
              </w:rPr>
              <w:t>7</w:t>
            </w:r>
            <w:r>
              <w:rPr>
                <w:rFonts w:asciiTheme="minorHAnsi" w:eastAsiaTheme="minorEastAsia" w:hAnsiTheme="minorHAnsi"/>
                <w:b w:val="0"/>
                <w:noProof/>
                <w:color w:val="auto"/>
                <w:sz w:val="22"/>
                <w:lang w:eastAsia="fr-FR"/>
              </w:rPr>
              <w:tab/>
            </w:r>
            <w:r w:rsidRPr="00587E8B">
              <w:rPr>
                <w:rStyle w:val="Lienhypertexte"/>
                <w:noProof/>
              </w:rPr>
              <w:t>Auto-évaluation</w:t>
            </w:r>
            <w:r>
              <w:rPr>
                <w:noProof/>
                <w:webHidden/>
              </w:rPr>
              <w:tab/>
            </w:r>
            <w:r>
              <w:rPr>
                <w:noProof/>
                <w:webHidden/>
              </w:rPr>
              <w:fldChar w:fldCharType="begin"/>
            </w:r>
            <w:r>
              <w:rPr>
                <w:noProof/>
                <w:webHidden/>
              </w:rPr>
              <w:instrText xml:space="preserve"> PAGEREF _Toc100006673 \h </w:instrText>
            </w:r>
            <w:r>
              <w:rPr>
                <w:noProof/>
                <w:webHidden/>
              </w:rPr>
            </w:r>
            <w:r>
              <w:rPr>
                <w:noProof/>
                <w:webHidden/>
              </w:rPr>
              <w:fldChar w:fldCharType="separate"/>
            </w:r>
            <w:r>
              <w:rPr>
                <w:noProof/>
                <w:webHidden/>
              </w:rPr>
              <w:t>10</w:t>
            </w:r>
            <w:r>
              <w:rPr>
                <w:noProof/>
                <w:webHidden/>
              </w:rPr>
              <w:fldChar w:fldCharType="end"/>
            </w:r>
          </w:hyperlink>
        </w:p>
        <w:p w14:paraId="1217F54C" w14:textId="51454D96" w:rsidR="00B92256" w:rsidRDefault="00B92256">
          <w:r>
            <w:rPr>
              <w:b/>
              <w:bCs/>
            </w:rPr>
            <w:fldChar w:fldCharType="end"/>
          </w:r>
        </w:p>
      </w:sdtContent>
    </w:sdt>
    <w:p w14:paraId="48F26A92" w14:textId="77777777" w:rsidR="00B92256" w:rsidRPr="005552BC" w:rsidRDefault="00B92256" w:rsidP="00AF1C96"/>
    <w:p w14:paraId="15207874" w14:textId="409ECB80" w:rsidR="002760A8" w:rsidRDefault="002760A8" w:rsidP="00AF1C96">
      <w:pPr>
        <w:pStyle w:val="Titre1"/>
      </w:pPr>
      <w:bookmarkStart w:id="0" w:name="_Toc100006667"/>
      <w:r>
        <w:lastRenderedPageBreak/>
        <w:t>Objectif du Projet</w:t>
      </w:r>
      <w:bookmarkEnd w:id="0"/>
    </w:p>
    <w:p w14:paraId="2353F378" w14:textId="77777777" w:rsidR="002760A8" w:rsidRDefault="002760A8" w:rsidP="002760A8">
      <w:pPr>
        <w:pStyle w:val="Sansinterligne"/>
        <w:rPr>
          <w:lang w:eastAsia="fr-FR"/>
        </w:rPr>
      </w:pPr>
      <w:r>
        <w:rPr>
          <w:lang w:eastAsia="fr-FR"/>
        </w:rPr>
        <w:t>L’objectif de ce Projet est de recommander des images en fonction des préférences d’un utilisateur.</w:t>
      </w:r>
    </w:p>
    <w:p w14:paraId="66B01A55" w14:textId="77777777" w:rsidR="002760A8" w:rsidRPr="0083490D" w:rsidRDefault="002760A8" w:rsidP="002760A8">
      <w:pPr>
        <w:pStyle w:val="Sansinterligne"/>
        <w:rPr>
          <w:lang w:eastAsia="fr-FR"/>
        </w:rPr>
      </w:pPr>
      <w:r>
        <w:rPr>
          <w:lang w:eastAsia="fr-FR"/>
        </w:rPr>
        <w:t>On va commencer par obtenir des images, puis étiqueter ces dernières et enfin les analyser afin de pouvoir conseiller une image à notre utilisateur qui correspond à son profil.</w:t>
      </w:r>
    </w:p>
    <w:p w14:paraId="26F1BFB3" w14:textId="77777777" w:rsidR="002760A8" w:rsidRPr="002760A8" w:rsidRDefault="002760A8" w:rsidP="002760A8">
      <w:pPr>
        <w:pStyle w:val="Sansinterligne"/>
        <w:rPr>
          <w:lang w:eastAsia="fr-FR"/>
        </w:rPr>
      </w:pPr>
    </w:p>
    <w:p w14:paraId="7A476331" w14:textId="56B00EB5" w:rsidR="00AF1C96" w:rsidRDefault="002760A8" w:rsidP="00AF1C96">
      <w:pPr>
        <w:pStyle w:val="Titre1"/>
      </w:pPr>
      <w:bookmarkStart w:id="1" w:name="_Toc100006668"/>
      <w:r>
        <w:lastRenderedPageBreak/>
        <w:t>Récupération des images</w:t>
      </w:r>
      <w:bookmarkEnd w:id="1"/>
    </w:p>
    <w:p w14:paraId="34D6383D" w14:textId="77777777" w:rsidR="007E002E" w:rsidRDefault="007E002E" w:rsidP="007E002E">
      <w:pPr>
        <w:pStyle w:val="Sansinterligne"/>
      </w:pPr>
      <w:r>
        <w:t>On souhaite avoir un set d’images que l’on pourra utiliser pour réaliser notre Projet.</w:t>
      </w:r>
    </w:p>
    <w:p w14:paraId="19383CAD" w14:textId="77777777" w:rsidR="007E002E" w:rsidRDefault="007E002E" w:rsidP="007E002E">
      <w:pPr>
        <w:pStyle w:val="Sansinterligne"/>
      </w:pPr>
      <w:r>
        <w:t xml:space="preserve">Pour ce faire nous avons utilisé le site suivant : </w:t>
      </w:r>
      <w:hyperlink r:id="rId13" w:history="1">
        <w:r w:rsidRPr="004E3FA3">
          <w:rPr>
            <w:rStyle w:val="Lienhypertexte"/>
          </w:rPr>
          <w:t>https://www.kaggle.com/</w:t>
        </w:r>
      </w:hyperlink>
      <w:r>
        <w:t>.</w:t>
      </w:r>
    </w:p>
    <w:p w14:paraId="1D7C7B63" w14:textId="77777777" w:rsidR="007E002E" w:rsidRDefault="007E002E" w:rsidP="007E002E">
      <w:pPr>
        <w:pStyle w:val="Sansinterligne"/>
      </w:pPr>
      <w:r>
        <w:t xml:space="preserve">Nous avons décidé de prendre le </w:t>
      </w:r>
      <w:proofErr w:type="spellStart"/>
      <w:r>
        <w:t>dataset</w:t>
      </w:r>
      <w:proofErr w:type="spellEnd"/>
      <w:r>
        <w:t xml:space="preserve"> suivant : </w:t>
      </w:r>
      <w:hyperlink r:id="rId14" w:history="1">
        <w:r w:rsidRPr="004E3FA3">
          <w:rPr>
            <w:rStyle w:val="Lienhypertexte"/>
          </w:rPr>
          <w:t>https://www.kaggle.com/datasets/nielspace/pexels-mountain-images</w:t>
        </w:r>
      </w:hyperlink>
      <w:r>
        <w:t>.</w:t>
      </w:r>
    </w:p>
    <w:p w14:paraId="4B9643D4" w14:textId="77777777" w:rsidR="007E002E" w:rsidRDefault="007E002E" w:rsidP="007E002E">
      <w:pPr>
        <w:pStyle w:val="Sansinterligne"/>
      </w:pPr>
      <w:r>
        <w:t xml:space="preserve">Le code ci-dessous nous permet de récupérer les images de cet espace et </w:t>
      </w:r>
      <w:proofErr w:type="spellStart"/>
      <w:r>
        <w:t>des</w:t>
      </w:r>
      <w:proofErr w:type="spellEnd"/>
      <w:r>
        <w:t xml:space="preserve"> les stocker dans un dossier images :</w:t>
      </w:r>
    </w:p>
    <w:p w14:paraId="5EB50510" w14:textId="77777777" w:rsidR="007E002E" w:rsidRDefault="007E002E" w:rsidP="007E002E">
      <w:pPr>
        <w:pStyle w:val="Sansinterligne"/>
        <w:keepNext/>
      </w:pPr>
      <w:r>
        <w:rPr>
          <w:noProof/>
        </w:rPr>
        <w:drawing>
          <wp:inline distT="0" distB="0" distL="0" distR="0" wp14:anchorId="72A73CA0" wp14:editId="14CDBA0B">
            <wp:extent cx="6120130" cy="1285875"/>
            <wp:effectExtent l="0" t="0" r="0" b="952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6120130" cy="1285875"/>
                    </a:xfrm>
                    <a:prstGeom prst="rect">
                      <a:avLst/>
                    </a:prstGeom>
                  </pic:spPr>
                </pic:pic>
              </a:graphicData>
            </a:graphic>
          </wp:inline>
        </w:drawing>
      </w:r>
    </w:p>
    <w:p w14:paraId="39C2C3E1" w14:textId="0F65BB43" w:rsidR="007E002E" w:rsidRDefault="007E002E" w:rsidP="007E002E">
      <w:pPr>
        <w:pStyle w:val="Lgende"/>
      </w:pPr>
      <w:r>
        <w:t xml:space="preserve">Figure </w:t>
      </w:r>
      <w:fldSimple w:instr=" SEQ Figure \* ARABIC ">
        <w:r w:rsidR="003F2FC3">
          <w:rPr>
            <w:noProof/>
          </w:rPr>
          <w:t>1</w:t>
        </w:r>
      </w:fldSimple>
      <w:r>
        <w:t xml:space="preserve"> : Récupération des images</w:t>
      </w:r>
    </w:p>
    <w:p w14:paraId="05D2603D" w14:textId="4AC82E08" w:rsidR="00890307" w:rsidRDefault="007E002E" w:rsidP="00890307">
      <w:pPr>
        <w:pStyle w:val="Sansinterligne"/>
      </w:pPr>
      <w:r>
        <w:t>Ainsi nous avons 101 images de montagnes pour faire nos tests.</w:t>
      </w:r>
    </w:p>
    <w:p w14:paraId="3492A84D" w14:textId="794F5422" w:rsidR="00890307" w:rsidRDefault="00890307" w:rsidP="00890307">
      <w:pPr>
        <w:pStyle w:val="Sansinterligne"/>
      </w:pPr>
    </w:p>
    <w:p w14:paraId="735B8519" w14:textId="190E0DE4" w:rsidR="00890307" w:rsidRDefault="00890307" w:rsidP="00890307">
      <w:pPr>
        <w:pStyle w:val="Sansinterligne"/>
      </w:pPr>
    </w:p>
    <w:p w14:paraId="4B379668" w14:textId="2E91DE90" w:rsidR="00890307" w:rsidRDefault="00890307" w:rsidP="00890307">
      <w:pPr>
        <w:pStyle w:val="Sansinterligne"/>
      </w:pPr>
    </w:p>
    <w:p w14:paraId="2D13F86E" w14:textId="722E5DB0" w:rsidR="00890307" w:rsidRDefault="00890307" w:rsidP="00890307">
      <w:pPr>
        <w:pStyle w:val="Sansinterligne"/>
      </w:pPr>
    </w:p>
    <w:p w14:paraId="77CD1EF2" w14:textId="0863CC86" w:rsidR="00890307" w:rsidRDefault="00890307" w:rsidP="00154854">
      <w:pPr>
        <w:pStyle w:val="Titre1"/>
        <w:ind w:left="0"/>
      </w:pPr>
      <w:bookmarkStart w:id="2" w:name="_Toc100006669"/>
      <w:r>
        <w:lastRenderedPageBreak/>
        <w:t>Etiquetages / Annotation des données</w:t>
      </w:r>
      <w:bookmarkEnd w:id="2"/>
    </w:p>
    <w:p w14:paraId="77A9DE75" w14:textId="6893EC1D" w:rsidR="00890307" w:rsidRDefault="00B746F9" w:rsidP="00890307">
      <w:pPr>
        <w:pStyle w:val="Sansinterligne"/>
        <w:rPr>
          <w:lang w:eastAsia="fr-FR"/>
        </w:rPr>
      </w:pPr>
      <w:r>
        <w:rPr>
          <w:lang w:eastAsia="fr-FR"/>
        </w:rPr>
        <w:t>Une fois les données obtenues on a besoin d’avoir des données en lien avec ces images.</w:t>
      </w:r>
    </w:p>
    <w:p w14:paraId="0DD6163D" w14:textId="45BD5281" w:rsidR="00B746F9" w:rsidRDefault="00B746F9" w:rsidP="00890307">
      <w:pPr>
        <w:pStyle w:val="Sansinterligne"/>
        <w:rPr>
          <w:lang w:eastAsia="fr-FR"/>
        </w:rPr>
      </w:pPr>
      <w:r>
        <w:rPr>
          <w:lang w:eastAsia="fr-FR"/>
        </w:rPr>
        <w:t>Dans notre cas avec des images de montagne on se rend déjà compte que le choix n’est pas optimal puisqu’il est plus complexe d’imaginer une variable intéressante à exploiter dans le cadre de notre Projet. Avec des photos de chat et chien par exemple on aurait pu ajouter un tag sur l’image et travailler sur ce tag par la suite.</w:t>
      </w:r>
    </w:p>
    <w:p w14:paraId="0B12FF3A" w14:textId="1341FD33" w:rsidR="00B746F9" w:rsidRDefault="00B746F9" w:rsidP="00890307">
      <w:pPr>
        <w:pStyle w:val="Sansinterligne"/>
        <w:rPr>
          <w:lang w:eastAsia="fr-FR"/>
        </w:rPr>
      </w:pPr>
      <w:r>
        <w:rPr>
          <w:lang w:eastAsia="fr-FR"/>
        </w:rPr>
        <w:t>Nous avons donc décidé de travailler avec les métadonnées suivantes :</w:t>
      </w:r>
    </w:p>
    <w:p w14:paraId="6B0CCC70" w14:textId="2E67CE07" w:rsidR="00B746F9" w:rsidRDefault="009506EC" w:rsidP="00B746F9">
      <w:pPr>
        <w:pStyle w:val="Sansinterligne"/>
        <w:numPr>
          <w:ilvl w:val="0"/>
          <w:numId w:val="20"/>
        </w:numPr>
        <w:rPr>
          <w:lang w:eastAsia="fr-FR"/>
        </w:rPr>
      </w:pPr>
      <w:r>
        <w:rPr>
          <w:lang w:eastAsia="fr-FR"/>
        </w:rPr>
        <w:t>Les couleurs prédominantes d’une image</w:t>
      </w:r>
      <w:r w:rsidR="00302EEA">
        <w:rPr>
          <w:lang w:eastAsia="fr-FR"/>
        </w:rPr>
        <w:t xml:space="preserve"> (via KMEANS)</w:t>
      </w:r>
    </w:p>
    <w:p w14:paraId="16A10737" w14:textId="2B1B25A2" w:rsidR="009506EC" w:rsidRDefault="009506EC" w:rsidP="00B746F9">
      <w:pPr>
        <w:pStyle w:val="Sansinterligne"/>
        <w:numPr>
          <w:ilvl w:val="0"/>
          <w:numId w:val="20"/>
        </w:numPr>
        <w:rPr>
          <w:lang w:eastAsia="fr-FR"/>
        </w:rPr>
      </w:pPr>
      <w:r>
        <w:rPr>
          <w:lang w:eastAsia="fr-FR"/>
        </w:rPr>
        <w:t>L’orientation d’une image (</w:t>
      </w:r>
      <w:r>
        <w:rPr>
          <w:i/>
          <w:iCs/>
          <w:lang w:eastAsia="fr-FR"/>
        </w:rPr>
        <w:t xml:space="preserve">portrait, </w:t>
      </w:r>
      <w:proofErr w:type="spellStart"/>
      <w:r>
        <w:rPr>
          <w:i/>
          <w:iCs/>
          <w:lang w:eastAsia="fr-FR"/>
        </w:rPr>
        <w:t>landscape</w:t>
      </w:r>
      <w:proofErr w:type="spellEnd"/>
      <w:r>
        <w:rPr>
          <w:i/>
          <w:iCs/>
          <w:lang w:eastAsia="fr-FR"/>
        </w:rPr>
        <w:t>…)</w:t>
      </w:r>
    </w:p>
    <w:p w14:paraId="4B7F701F" w14:textId="5FD710DC" w:rsidR="009506EC" w:rsidRDefault="009506EC" w:rsidP="00B746F9">
      <w:pPr>
        <w:pStyle w:val="Sansinterligne"/>
        <w:numPr>
          <w:ilvl w:val="0"/>
          <w:numId w:val="20"/>
        </w:numPr>
        <w:rPr>
          <w:lang w:eastAsia="fr-FR"/>
        </w:rPr>
      </w:pPr>
      <w:r>
        <w:rPr>
          <w:lang w:eastAsia="fr-FR"/>
        </w:rPr>
        <w:t>La taille d’une image</w:t>
      </w:r>
    </w:p>
    <w:p w14:paraId="58AEA8F4" w14:textId="7EF6B29A" w:rsidR="009506EC" w:rsidRDefault="009506EC" w:rsidP="00B746F9">
      <w:pPr>
        <w:pStyle w:val="Sansinterligne"/>
        <w:numPr>
          <w:ilvl w:val="0"/>
          <w:numId w:val="20"/>
        </w:numPr>
        <w:rPr>
          <w:lang w:eastAsia="fr-FR"/>
        </w:rPr>
      </w:pPr>
      <w:r>
        <w:rPr>
          <w:lang w:eastAsia="fr-FR"/>
        </w:rPr>
        <w:t>La date de création d’une image</w:t>
      </w:r>
    </w:p>
    <w:p w14:paraId="592EC244" w14:textId="6F837BD2" w:rsidR="009506EC" w:rsidRDefault="009506EC" w:rsidP="00B746F9">
      <w:pPr>
        <w:pStyle w:val="Sansinterligne"/>
        <w:numPr>
          <w:ilvl w:val="0"/>
          <w:numId w:val="20"/>
        </w:numPr>
        <w:rPr>
          <w:lang w:eastAsia="fr-FR"/>
        </w:rPr>
      </w:pPr>
      <w:r>
        <w:rPr>
          <w:lang w:eastAsia="fr-FR"/>
        </w:rPr>
        <w:t>Son extension</w:t>
      </w:r>
    </w:p>
    <w:p w14:paraId="22322612" w14:textId="7EB3F3C7" w:rsidR="009506EC" w:rsidRDefault="009506EC" w:rsidP="009506EC">
      <w:pPr>
        <w:pStyle w:val="Sansinterligne"/>
        <w:rPr>
          <w:lang w:eastAsia="fr-FR"/>
        </w:rPr>
      </w:pPr>
      <w:r>
        <w:rPr>
          <w:lang w:eastAsia="fr-FR"/>
        </w:rPr>
        <w:t>Et le code ci-dessous remplit automatiquement un fichier JSON qui contiendra donc toutes les métadonnées de nos images :</w:t>
      </w:r>
    </w:p>
    <w:p w14:paraId="0213D7A0" w14:textId="77777777" w:rsidR="009506EC" w:rsidRDefault="009506EC" w:rsidP="009506EC">
      <w:pPr>
        <w:pStyle w:val="Sansinterligne"/>
        <w:keepNext/>
      </w:pPr>
      <w:r>
        <w:rPr>
          <w:noProof/>
        </w:rPr>
        <w:drawing>
          <wp:inline distT="0" distB="0" distL="0" distR="0" wp14:anchorId="382E3DCD" wp14:editId="6105B624">
            <wp:extent cx="3238500" cy="3524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0" cy="352425"/>
                    </a:xfrm>
                    <a:prstGeom prst="rect">
                      <a:avLst/>
                    </a:prstGeom>
                  </pic:spPr>
                </pic:pic>
              </a:graphicData>
            </a:graphic>
          </wp:inline>
        </w:drawing>
      </w:r>
    </w:p>
    <w:p w14:paraId="589C179F" w14:textId="627305B5" w:rsidR="009506EC" w:rsidRDefault="009506EC" w:rsidP="009506EC">
      <w:pPr>
        <w:pStyle w:val="Lgende"/>
      </w:pPr>
      <w:r>
        <w:t xml:space="preserve">Figure </w:t>
      </w:r>
      <w:fldSimple w:instr=" SEQ Figure \* ARABIC ">
        <w:r w:rsidR="003F2FC3">
          <w:rPr>
            <w:noProof/>
          </w:rPr>
          <w:t>2</w:t>
        </w:r>
      </w:fldSimple>
      <w:r>
        <w:t xml:space="preserve"> : Dump des métadonnées de chaque image dans un JSON</w:t>
      </w:r>
    </w:p>
    <w:p w14:paraId="47A43826" w14:textId="435D4E71" w:rsidR="009506EC" w:rsidRDefault="009506EC" w:rsidP="009506EC">
      <w:pPr>
        <w:pStyle w:val="Sansinterligne"/>
        <w:rPr>
          <w:lang w:eastAsia="fr-FR"/>
        </w:rPr>
      </w:pPr>
      <w:r>
        <w:rPr>
          <w:lang w:eastAsia="fr-FR"/>
        </w:rPr>
        <w:t>La variable ‘</w:t>
      </w:r>
      <w:proofErr w:type="spellStart"/>
      <w:r>
        <w:rPr>
          <w:i/>
          <w:iCs/>
          <w:lang w:eastAsia="fr-FR"/>
        </w:rPr>
        <w:t>metadata</w:t>
      </w:r>
      <w:proofErr w:type="spellEnd"/>
      <w:r>
        <w:rPr>
          <w:i/>
          <w:iCs/>
          <w:lang w:eastAsia="fr-FR"/>
        </w:rPr>
        <w:t>’</w:t>
      </w:r>
      <w:r>
        <w:rPr>
          <w:lang w:eastAsia="fr-FR"/>
        </w:rPr>
        <w:t xml:space="preserve"> est remplit par un autre code trop large pour être renseigné dans ce rapport.</w:t>
      </w:r>
    </w:p>
    <w:p w14:paraId="6D9719DE" w14:textId="16B61EFD" w:rsidR="009506EC" w:rsidRPr="009506EC" w:rsidRDefault="009506EC" w:rsidP="009506EC">
      <w:pPr>
        <w:pStyle w:val="Sansinterligne"/>
        <w:rPr>
          <w:lang w:eastAsia="fr-FR"/>
        </w:rPr>
      </w:pPr>
      <w:r>
        <w:rPr>
          <w:lang w:eastAsia="fr-FR"/>
        </w:rPr>
        <w:t xml:space="preserve">On a aussi ajouté des tags sur chaque image, avec un nombre de like allant de 0 à 100 de manière aléatoire et un </w:t>
      </w:r>
      <w:proofErr w:type="spellStart"/>
      <w:r>
        <w:rPr>
          <w:lang w:eastAsia="fr-FR"/>
        </w:rPr>
        <w:t>hastag</w:t>
      </w:r>
      <w:proofErr w:type="spellEnd"/>
      <w:r>
        <w:rPr>
          <w:lang w:eastAsia="fr-FR"/>
        </w:rPr>
        <w:t xml:space="preserve"> ‘</w:t>
      </w:r>
      <w:proofErr w:type="spellStart"/>
      <w:r>
        <w:rPr>
          <w:lang w:eastAsia="fr-FR"/>
        </w:rPr>
        <w:t>moutain</w:t>
      </w:r>
      <w:proofErr w:type="spellEnd"/>
      <w:r>
        <w:rPr>
          <w:lang w:eastAsia="fr-FR"/>
        </w:rPr>
        <w:t>’.</w:t>
      </w:r>
    </w:p>
    <w:p w14:paraId="4F694D55" w14:textId="12782B30" w:rsidR="009506EC" w:rsidRDefault="009506EC" w:rsidP="009506EC">
      <w:pPr>
        <w:pStyle w:val="Sansinterligne"/>
        <w:rPr>
          <w:lang w:eastAsia="fr-FR"/>
        </w:rPr>
      </w:pPr>
    </w:p>
    <w:p w14:paraId="271D79F3" w14:textId="30DC2AE2" w:rsidR="006D14DA" w:rsidRDefault="006D14DA" w:rsidP="009506EC">
      <w:pPr>
        <w:pStyle w:val="Sansinterligne"/>
        <w:rPr>
          <w:lang w:eastAsia="fr-FR"/>
        </w:rPr>
      </w:pPr>
    </w:p>
    <w:p w14:paraId="0965DE25" w14:textId="2407F434" w:rsidR="006D14DA" w:rsidRDefault="006D14DA" w:rsidP="009506EC">
      <w:pPr>
        <w:pStyle w:val="Sansinterligne"/>
        <w:rPr>
          <w:lang w:eastAsia="fr-FR"/>
        </w:rPr>
      </w:pPr>
    </w:p>
    <w:p w14:paraId="603042A9" w14:textId="367A2A15" w:rsidR="006D14DA" w:rsidRDefault="006D14DA" w:rsidP="009506EC">
      <w:pPr>
        <w:pStyle w:val="Sansinterligne"/>
        <w:rPr>
          <w:lang w:eastAsia="fr-FR"/>
        </w:rPr>
      </w:pPr>
    </w:p>
    <w:p w14:paraId="07AD358F" w14:textId="1AEC5ED5" w:rsidR="006D14DA" w:rsidRDefault="006D14DA" w:rsidP="009506EC">
      <w:pPr>
        <w:pStyle w:val="Sansinterligne"/>
        <w:rPr>
          <w:lang w:eastAsia="fr-FR"/>
        </w:rPr>
      </w:pPr>
    </w:p>
    <w:p w14:paraId="78FEC779" w14:textId="613772B4" w:rsidR="006D14DA" w:rsidRDefault="006D14DA" w:rsidP="009506EC">
      <w:pPr>
        <w:pStyle w:val="Sansinterligne"/>
        <w:rPr>
          <w:lang w:eastAsia="fr-FR"/>
        </w:rPr>
      </w:pPr>
    </w:p>
    <w:p w14:paraId="27384613" w14:textId="34E502D9" w:rsidR="006D14DA" w:rsidRDefault="006D14DA" w:rsidP="009506EC">
      <w:pPr>
        <w:pStyle w:val="Sansinterligne"/>
        <w:rPr>
          <w:lang w:eastAsia="fr-FR"/>
        </w:rPr>
      </w:pPr>
    </w:p>
    <w:p w14:paraId="20E44E69" w14:textId="4D001771" w:rsidR="006D14DA" w:rsidRDefault="006D14DA" w:rsidP="008651FD">
      <w:pPr>
        <w:pStyle w:val="Sansinterligne"/>
        <w:ind w:left="0"/>
        <w:rPr>
          <w:lang w:eastAsia="fr-FR"/>
        </w:rPr>
      </w:pPr>
    </w:p>
    <w:p w14:paraId="5A4E00F2" w14:textId="7D873C65" w:rsidR="008651FD" w:rsidRDefault="008651FD" w:rsidP="009506EC">
      <w:pPr>
        <w:pStyle w:val="Sansinterligne"/>
        <w:rPr>
          <w:lang w:eastAsia="fr-FR"/>
        </w:rPr>
      </w:pPr>
    </w:p>
    <w:p w14:paraId="5EAA174B" w14:textId="77777777" w:rsidR="008651FD" w:rsidRDefault="008651FD" w:rsidP="008651FD">
      <w:pPr>
        <w:pStyle w:val="Sansinterligne"/>
        <w:rPr>
          <w:lang w:eastAsia="fr-FR"/>
        </w:rPr>
      </w:pPr>
    </w:p>
    <w:p w14:paraId="3E4C86B1" w14:textId="3E75FBF4" w:rsidR="008651FD" w:rsidRDefault="008651FD" w:rsidP="008651FD">
      <w:pPr>
        <w:pStyle w:val="Titre1"/>
        <w:ind w:left="0"/>
      </w:pPr>
      <w:bookmarkStart w:id="3" w:name="_Toc100006670"/>
      <w:r>
        <w:lastRenderedPageBreak/>
        <w:t>Data Analyses</w:t>
      </w:r>
      <w:bookmarkEnd w:id="3"/>
    </w:p>
    <w:p w14:paraId="09729A77" w14:textId="0C9C6F52" w:rsidR="008651FD" w:rsidRDefault="008651FD" w:rsidP="009506EC">
      <w:pPr>
        <w:pStyle w:val="Sansinterligne"/>
        <w:rPr>
          <w:lang w:eastAsia="fr-FR"/>
        </w:rPr>
      </w:pPr>
    </w:p>
    <w:p w14:paraId="1C492979" w14:textId="538301BC" w:rsidR="008651FD" w:rsidRDefault="008651FD" w:rsidP="008651FD">
      <w:pPr>
        <w:pStyle w:val="Sansinterligne"/>
        <w:rPr>
          <w:lang w:eastAsia="fr-FR"/>
        </w:rPr>
      </w:pPr>
      <w:r>
        <w:rPr>
          <w:lang w:eastAsia="fr-FR"/>
        </w:rPr>
        <w:t>Une fois les données étiquetés et annotés, nous souhaitons</w:t>
      </w:r>
      <w:r>
        <w:rPr>
          <w:lang w:eastAsia="fr-FR"/>
        </w:rPr>
        <w:t xml:space="preserve"> analyser les data et pour cela, une manière efficace de le faire est d’afficher des graphs. Ces graphs peuvent être de différents types (</w:t>
      </w:r>
      <w:r w:rsidR="00CF43A3">
        <w:rPr>
          <w:lang w:eastAsia="fr-FR"/>
        </w:rPr>
        <w:t>bâton,</w:t>
      </w:r>
      <w:r>
        <w:rPr>
          <w:lang w:eastAsia="fr-FR"/>
        </w:rPr>
        <w:t xml:space="preserve"> camembert, etc.).</w:t>
      </w:r>
    </w:p>
    <w:p w14:paraId="7EF86A50" w14:textId="1243BEA2" w:rsidR="008651FD" w:rsidRDefault="008651FD" w:rsidP="008651FD">
      <w:pPr>
        <w:pStyle w:val="Sansinterligne"/>
        <w:rPr>
          <w:lang w:eastAsia="fr-FR"/>
        </w:rPr>
      </w:pPr>
      <w:r>
        <w:rPr>
          <w:lang w:eastAsia="fr-FR"/>
        </w:rPr>
        <w:t xml:space="preserve">Ces diagrammes peuvent nous aider à remarquer les valeurs extrêmes de nos </w:t>
      </w:r>
      <w:proofErr w:type="spellStart"/>
      <w:r>
        <w:rPr>
          <w:lang w:eastAsia="fr-FR"/>
        </w:rPr>
        <w:t>dataset</w:t>
      </w:r>
      <w:proofErr w:type="spellEnd"/>
      <w:r>
        <w:rPr>
          <w:lang w:eastAsia="fr-FR"/>
        </w:rPr>
        <w:t xml:space="preserve"> et donc voir si nos données sont propres.</w:t>
      </w:r>
    </w:p>
    <w:p w14:paraId="4BF51382" w14:textId="0279D1F8" w:rsidR="008651FD" w:rsidRDefault="008651FD" w:rsidP="008651FD">
      <w:pPr>
        <w:pStyle w:val="Sansinterligne"/>
        <w:rPr>
          <w:lang w:eastAsia="fr-FR"/>
        </w:rPr>
      </w:pPr>
      <w:r>
        <w:rPr>
          <w:lang w:eastAsia="fr-FR"/>
        </w:rPr>
        <w:t xml:space="preserve">Pour cela, on a eu le temps de faire qu’un graph, ce dernier permet de voir </w:t>
      </w:r>
      <w:r w:rsidR="00CF43A3">
        <w:rPr>
          <w:lang w:eastAsia="fr-FR"/>
        </w:rPr>
        <w:t xml:space="preserve">l’orientation préféré par un utilisateur (cela dépend du profil utilisé). Dans l’idée, il faudrait montrer bien plus de graph comme une courbe avec la moyenne des bleus, et bien d’autres graphs. </w:t>
      </w:r>
    </w:p>
    <w:p w14:paraId="77E3FB74" w14:textId="4B9500DC" w:rsidR="00CF43A3" w:rsidRDefault="00CF43A3" w:rsidP="00CF43A3">
      <w:pPr>
        <w:pStyle w:val="Sansinterligne"/>
        <w:rPr>
          <w:lang w:eastAsia="fr-FR"/>
        </w:rPr>
      </w:pPr>
      <w:r>
        <w:rPr>
          <w:lang w:eastAsia="fr-FR"/>
        </w:rPr>
        <w:t xml:space="preserve">Ci-dessous le code permettant </w:t>
      </w:r>
      <w:r>
        <w:rPr>
          <w:lang w:eastAsia="fr-FR"/>
        </w:rPr>
        <w:t>d’afficher le graph des orientations pour chaque profil utilisateur.</w:t>
      </w:r>
    </w:p>
    <w:p w14:paraId="68675715" w14:textId="4C3DBD3C" w:rsidR="008651FD" w:rsidRDefault="00CF43A3" w:rsidP="009506EC">
      <w:pPr>
        <w:pStyle w:val="Sansinterligne"/>
        <w:rPr>
          <w:lang w:eastAsia="fr-FR"/>
        </w:rPr>
      </w:pPr>
      <w:r w:rsidRPr="00CF43A3">
        <w:rPr>
          <w:lang w:eastAsia="fr-FR"/>
        </w:rPr>
        <w:drawing>
          <wp:anchor distT="0" distB="0" distL="114300" distR="114300" simplePos="0" relativeHeight="251658240" behindDoc="0" locked="0" layoutInCell="1" allowOverlap="1" wp14:anchorId="5913EA39" wp14:editId="77917CA9">
            <wp:simplePos x="0" y="0"/>
            <wp:positionH relativeFrom="margin">
              <wp:align>center</wp:align>
            </wp:positionH>
            <wp:positionV relativeFrom="paragraph">
              <wp:posOffset>367030</wp:posOffset>
            </wp:positionV>
            <wp:extent cx="6994525" cy="2286030"/>
            <wp:effectExtent l="0" t="0" r="0" b="0"/>
            <wp:wrapSquare wrapText="bothSides"/>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994525" cy="2286030"/>
                    </a:xfrm>
                    <a:prstGeom prst="rect">
                      <a:avLst/>
                    </a:prstGeom>
                  </pic:spPr>
                </pic:pic>
              </a:graphicData>
            </a:graphic>
            <wp14:sizeRelH relativeFrom="margin">
              <wp14:pctWidth>0</wp14:pctWidth>
            </wp14:sizeRelH>
            <wp14:sizeRelV relativeFrom="margin">
              <wp14:pctHeight>0</wp14:pctHeight>
            </wp14:sizeRelV>
          </wp:anchor>
        </w:drawing>
      </w:r>
    </w:p>
    <w:p w14:paraId="5F4EEC79" w14:textId="75B8096A" w:rsidR="006D14DA" w:rsidRDefault="006D14DA" w:rsidP="006D14DA">
      <w:pPr>
        <w:pStyle w:val="Titre1"/>
        <w:ind w:left="0"/>
      </w:pPr>
      <w:bookmarkStart w:id="4" w:name="_Toc100006671"/>
      <w:r>
        <w:lastRenderedPageBreak/>
        <w:t>Création du profil pour un utilisateur</w:t>
      </w:r>
      <w:bookmarkEnd w:id="4"/>
    </w:p>
    <w:p w14:paraId="304E1F2B" w14:textId="2166ADF2" w:rsidR="006D14DA" w:rsidRDefault="006D14DA" w:rsidP="006D14DA">
      <w:pPr>
        <w:pStyle w:val="Sansinterligne"/>
        <w:rPr>
          <w:lang w:eastAsia="fr-FR"/>
        </w:rPr>
      </w:pPr>
      <w:r>
        <w:rPr>
          <w:lang w:eastAsia="fr-FR"/>
        </w:rPr>
        <w:t>Une fois les données étiquetés et annotés, nous souhaitons maintenant avoir une liste d’image qu’un utilisateur a aimé.</w:t>
      </w:r>
    </w:p>
    <w:p w14:paraId="7B2BD6C1" w14:textId="6074237C" w:rsidR="006D14DA" w:rsidRDefault="006D14DA" w:rsidP="006D14DA">
      <w:pPr>
        <w:pStyle w:val="Sansinterligne"/>
        <w:rPr>
          <w:lang w:eastAsia="fr-FR"/>
        </w:rPr>
      </w:pPr>
      <w:r>
        <w:rPr>
          <w:lang w:eastAsia="fr-FR"/>
        </w:rPr>
        <w:t xml:space="preserve">Pour faire cela nous </w:t>
      </w:r>
      <w:proofErr w:type="gramStart"/>
      <w:r>
        <w:rPr>
          <w:lang w:eastAsia="fr-FR"/>
        </w:rPr>
        <w:t>avons</w:t>
      </w:r>
      <w:proofErr w:type="gramEnd"/>
      <w:r>
        <w:rPr>
          <w:lang w:eastAsia="fr-FR"/>
        </w:rPr>
        <w:t xml:space="preserve"> créé deux profils :</w:t>
      </w:r>
    </w:p>
    <w:p w14:paraId="3ACC200E" w14:textId="35CEC2BD" w:rsidR="006D14DA" w:rsidRDefault="006D14DA" w:rsidP="006D14DA">
      <w:pPr>
        <w:pStyle w:val="Sansinterligne"/>
        <w:numPr>
          <w:ilvl w:val="0"/>
          <w:numId w:val="21"/>
        </w:numPr>
        <w:rPr>
          <w:lang w:eastAsia="fr-FR"/>
        </w:rPr>
      </w:pPr>
      <w:r>
        <w:rPr>
          <w:lang w:eastAsia="fr-FR"/>
        </w:rPr>
        <w:t>Un qui aime les images de manière aléatoire une fois sur cinq. En théorie ça devrait être impossible d’avoir un modèle qui recommande des images pertinentes à cet utilisateur.</w:t>
      </w:r>
    </w:p>
    <w:p w14:paraId="58119D82" w14:textId="20218CD8" w:rsidR="006D14DA" w:rsidRDefault="006D14DA" w:rsidP="006D14DA">
      <w:pPr>
        <w:pStyle w:val="Sansinterligne"/>
        <w:numPr>
          <w:ilvl w:val="0"/>
          <w:numId w:val="21"/>
        </w:numPr>
        <w:rPr>
          <w:lang w:eastAsia="fr-FR"/>
        </w:rPr>
      </w:pPr>
      <w:r>
        <w:rPr>
          <w:lang w:eastAsia="fr-FR"/>
        </w:rPr>
        <w:t xml:space="preserve">Un qui aime les images qui sont orientés en </w:t>
      </w:r>
      <w:proofErr w:type="spellStart"/>
      <w:r>
        <w:rPr>
          <w:i/>
          <w:iCs/>
          <w:lang w:eastAsia="fr-FR"/>
        </w:rPr>
        <w:t>landscape</w:t>
      </w:r>
      <w:proofErr w:type="spellEnd"/>
      <w:r>
        <w:rPr>
          <w:lang w:eastAsia="fr-FR"/>
        </w:rPr>
        <w:t xml:space="preserve">. En théorie, </w:t>
      </w:r>
      <w:r w:rsidR="00B77F3D">
        <w:rPr>
          <w:lang w:eastAsia="fr-FR"/>
        </w:rPr>
        <w:t>notre modèle devrait pouvoir prédire à presque 100% les bonnes images à recommander à cet utilisateur.</w:t>
      </w:r>
    </w:p>
    <w:p w14:paraId="4224F80F" w14:textId="23F4AD25" w:rsidR="00B77F3D" w:rsidRDefault="005D4041" w:rsidP="00B77F3D">
      <w:pPr>
        <w:pStyle w:val="Sansinterligne"/>
        <w:rPr>
          <w:lang w:eastAsia="fr-FR"/>
        </w:rPr>
      </w:pPr>
      <w:r>
        <w:rPr>
          <w:lang w:eastAsia="fr-FR"/>
        </w:rPr>
        <w:t>Ci-dessous le code permettant de faire cela :</w:t>
      </w:r>
    </w:p>
    <w:p w14:paraId="011949D8" w14:textId="77777777" w:rsidR="005D4041" w:rsidRDefault="005D4041" w:rsidP="005D4041">
      <w:pPr>
        <w:pStyle w:val="Sansinterligne"/>
        <w:keepNext/>
      </w:pPr>
      <w:r>
        <w:rPr>
          <w:noProof/>
        </w:rPr>
        <w:drawing>
          <wp:inline distT="0" distB="0" distL="0" distR="0" wp14:anchorId="08D33A35" wp14:editId="75E3E54D">
            <wp:extent cx="6120130" cy="3164205"/>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8"/>
                    <a:stretch>
                      <a:fillRect/>
                    </a:stretch>
                  </pic:blipFill>
                  <pic:spPr>
                    <a:xfrm>
                      <a:off x="0" y="0"/>
                      <a:ext cx="6120130" cy="3164205"/>
                    </a:xfrm>
                    <a:prstGeom prst="rect">
                      <a:avLst/>
                    </a:prstGeom>
                  </pic:spPr>
                </pic:pic>
              </a:graphicData>
            </a:graphic>
          </wp:inline>
        </w:drawing>
      </w:r>
    </w:p>
    <w:p w14:paraId="7F00BCB7" w14:textId="6F409AC7" w:rsidR="005D4041" w:rsidRPr="005D4041" w:rsidRDefault="005D4041" w:rsidP="005D4041">
      <w:pPr>
        <w:pStyle w:val="Lgende"/>
      </w:pPr>
      <w:r>
        <w:t xml:space="preserve">Figure </w:t>
      </w:r>
      <w:fldSimple w:instr=" SEQ Figure \* ARABIC ">
        <w:r w:rsidR="003F2FC3">
          <w:rPr>
            <w:noProof/>
          </w:rPr>
          <w:t>3</w:t>
        </w:r>
      </w:fldSimple>
      <w:r>
        <w:t xml:space="preserve"> : Code permettant la création de profil</w:t>
      </w:r>
      <w:r w:rsidR="00F167C0">
        <w:t xml:space="preserve"> utilisateur</w:t>
      </w:r>
    </w:p>
    <w:p w14:paraId="04BBC5F0" w14:textId="77777777" w:rsidR="006D14DA" w:rsidRDefault="006D14DA" w:rsidP="006D14DA">
      <w:pPr>
        <w:pStyle w:val="Sansinterligne"/>
        <w:rPr>
          <w:lang w:eastAsia="fr-FR"/>
        </w:rPr>
      </w:pPr>
    </w:p>
    <w:p w14:paraId="0AA0DA34" w14:textId="77777777" w:rsidR="006D14DA" w:rsidRPr="006D14DA" w:rsidRDefault="006D14DA" w:rsidP="006D14DA">
      <w:pPr>
        <w:pStyle w:val="Sansinterligne"/>
        <w:rPr>
          <w:lang w:eastAsia="fr-FR"/>
        </w:rPr>
      </w:pPr>
    </w:p>
    <w:p w14:paraId="356ADA8C" w14:textId="39570519" w:rsidR="006D14DA" w:rsidRDefault="006D14DA" w:rsidP="009506EC">
      <w:pPr>
        <w:pStyle w:val="Sansinterligne"/>
        <w:rPr>
          <w:lang w:eastAsia="fr-FR"/>
        </w:rPr>
      </w:pPr>
    </w:p>
    <w:p w14:paraId="5A6B5A8F" w14:textId="637E0EEB" w:rsidR="00AD7872" w:rsidRDefault="00AD7872" w:rsidP="009506EC">
      <w:pPr>
        <w:pStyle w:val="Sansinterligne"/>
        <w:rPr>
          <w:lang w:eastAsia="fr-FR"/>
        </w:rPr>
      </w:pPr>
    </w:p>
    <w:p w14:paraId="760F2795" w14:textId="023B6EB3" w:rsidR="00AD7872" w:rsidRDefault="00AD7872" w:rsidP="009506EC">
      <w:pPr>
        <w:pStyle w:val="Sansinterligne"/>
        <w:rPr>
          <w:lang w:eastAsia="fr-FR"/>
        </w:rPr>
      </w:pPr>
    </w:p>
    <w:p w14:paraId="2E5745CD" w14:textId="651DA08A" w:rsidR="00AD7872" w:rsidRDefault="00AD7872" w:rsidP="009506EC">
      <w:pPr>
        <w:pStyle w:val="Sansinterligne"/>
        <w:rPr>
          <w:lang w:eastAsia="fr-FR"/>
        </w:rPr>
      </w:pPr>
    </w:p>
    <w:p w14:paraId="3CA4AA85" w14:textId="3846BCB4" w:rsidR="00AD7872" w:rsidRDefault="00AD7872" w:rsidP="009506EC">
      <w:pPr>
        <w:pStyle w:val="Sansinterligne"/>
        <w:rPr>
          <w:lang w:eastAsia="fr-FR"/>
        </w:rPr>
      </w:pPr>
    </w:p>
    <w:p w14:paraId="36FCB25C" w14:textId="641553E4" w:rsidR="00AD7872" w:rsidRDefault="00AD7872" w:rsidP="00AD7872">
      <w:pPr>
        <w:pStyle w:val="Titre1"/>
        <w:ind w:left="0"/>
      </w:pPr>
      <w:bookmarkStart w:id="5" w:name="_Toc100006672"/>
      <w:r>
        <w:lastRenderedPageBreak/>
        <w:t>Apprentissage et prédictions</w:t>
      </w:r>
      <w:bookmarkEnd w:id="5"/>
    </w:p>
    <w:p w14:paraId="21402F31" w14:textId="19DEB1B6" w:rsidR="00AD7872" w:rsidRDefault="00AD7872" w:rsidP="00AD7872">
      <w:pPr>
        <w:pStyle w:val="Sansinterligne"/>
        <w:rPr>
          <w:lang w:eastAsia="fr-FR"/>
        </w:rPr>
      </w:pPr>
      <w:r>
        <w:rPr>
          <w:lang w:eastAsia="fr-FR"/>
        </w:rPr>
        <w:t>Nous voulons avoir un modèle qui recommande une image à un utilisateur en fonction de son profil.</w:t>
      </w:r>
    </w:p>
    <w:p w14:paraId="0F5453B5" w14:textId="6F9BCBF9" w:rsidR="00AD7872" w:rsidRDefault="00AD7872" w:rsidP="00AD7872">
      <w:pPr>
        <w:pStyle w:val="Sansinterligne"/>
        <w:rPr>
          <w:lang w:eastAsia="fr-FR"/>
        </w:rPr>
      </w:pPr>
      <w:r>
        <w:rPr>
          <w:lang w:eastAsia="fr-FR"/>
        </w:rPr>
        <w:t>Pour faire cela, nous avons utilisé la méthodologie suivante :</w:t>
      </w:r>
    </w:p>
    <w:p w14:paraId="46ECFD9A" w14:textId="0F7613A3" w:rsidR="00AD7872" w:rsidRDefault="00AD7872" w:rsidP="00AD7872">
      <w:pPr>
        <w:pStyle w:val="Sansinterligne"/>
        <w:numPr>
          <w:ilvl w:val="0"/>
          <w:numId w:val="22"/>
        </w:numPr>
        <w:rPr>
          <w:lang w:eastAsia="fr-FR"/>
        </w:rPr>
      </w:pPr>
      <w:r>
        <w:rPr>
          <w:lang w:eastAsia="fr-FR"/>
        </w:rPr>
        <w:t xml:space="preserve">Split du </w:t>
      </w:r>
      <w:proofErr w:type="spellStart"/>
      <w:r>
        <w:rPr>
          <w:lang w:eastAsia="fr-FR"/>
        </w:rPr>
        <w:t>dataset</w:t>
      </w:r>
      <w:proofErr w:type="spellEnd"/>
      <w:r>
        <w:rPr>
          <w:lang w:eastAsia="fr-FR"/>
        </w:rPr>
        <w:t xml:space="preserve"> en deux. Les deux premiers tiers pour l’apprentissage, le dernier tier pour vérifier la véracité des prédictions.</w:t>
      </w:r>
    </w:p>
    <w:p w14:paraId="3FDC0F42" w14:textId="6AEF9D0B" w:rsidR="00AD7872" w:rsidRDefault="00AD7872" w:rsidP="00AD7872">
      <w:pPr>
        <w:pStyle w:val="Sansinterligne"/>
        <w:numPr>
          <w:ilvl w:val="0"/>
          <w:numId w:val="22"/>
        </w:numPr>
        <w:rPr>
          <w:lang w:eastAsia="fr-FR"/>
        </w:rPr>
      </w:pPr>
      <w:r>
        <w:rPr>
          <w:lang w:eastAsia="fr-FR"/>
        </w:rPr>
        <w:t xml:space="preserve">Création d’un </w:t>
      </w:r>
      <w:proofErr w:type="spellStart"/>
      <w:r>
        <w:rPr>
          <w:lang w:eastAsia="fr-FR"/>
        </w:rPr>
        <w:t>dataframe</w:t>
      </w:r>
      <w:proofErr w:type="spellEnd"/>
      <w:r>
        <w:rPr>
          <w:lang w:eastAsia="fr-FR"/>
        </w:rPr>
        <w:t xml:space="preserve"> d’apprentissage avec les deux premiers tiers, et d’un </w:t>
      </w:r>
      <w:proofErr w:type="spellStart"/>
      <w:r>
        <w:rPr>
          <w:lang w:eastAsia="fr-FR"/>
        </w:rPr>
        <w:t>dataframe</w:t>
      </w:r>
      <w:proofErr w:type="spellEnd"/>
      <w:r>
        <w:rPr>
          <w:lang w:eastAsia="fr-FR"/>
        </w:rPr>
        <w:t xml:space="preserve"> avec les images animées par l’utilisateur.</w:t>
      </w:r>
    </w:p>
    <w:p w14:paraId="4EE0CD26" w14:textId="723CE3E7" w:rsidR="00AD7872" w:rsidRDefault="00AD7872" w:rsidP="00AD7872">
      <w:pPr>
        <w:pStyle w:val="Sansinterligne"/>
        <w:numPr>
          <w:ilvl w:val="0"/>
          <w:numId w:val="22"/>
        </w:numPr>
        <w:rPr>
          <w:lang w:eastAsia="fr-FR"/>
        </w:rPr>
      </w:pPr>
      <w:r>
        <w:rPr>
          <w:lang w:eastAsia="fr-FR"/>
        </w:rPr>
        <w:t xml:space="preserve">Création du modèle avec les deux </w:t>
      </w:r>
      <w:proofErr w:type="spellStart"/>
      <w:r>
        <w:rPr>
          <w:lang w:eastAsia="fr-FR"/>
        </w:rPr>
        <w:t>dataframes</w:t>
      </w:r>
      <w:proofErr w:type="spellEnd"/>
      <w:r>
        <w:rPr>
          <w:lang w:eastAsia="fr-FR"/>
        </w:rPr>
        <w:t xml:space="preserve"> du point précédent.</w:t>
      </w:r>
    </w:p>
    <w:p w14:paraId="25001AD1" w14:textId="4F5B29AB" w:rsidR="00302EEA" w:rsidRDefault="00302EEA" w:rsidP="00AD7872">
      <w:pPr>
        <w:pStyle w:val="Sansinterligne"/>
        <w:numPr>
          <w:ilvl w:val="0"/>
          <w:numId w:val="22"/>
        </w:numPr>
        <w:rPr>
          <w:lang w:eastAsia="fr-FR"/>
        </w:rPr>
      </w:pPr>
      <w:r>
        <w:rPr>
          <w:lang w:eastAsia="fr-FR"/>
        </w:rPr>
        <w:t>Test sur le dernier tier avec le modèle obtenu.</w:t>
      </w:r>
    </w:p>
    <w:p w14:paraId="7D09332C" w14:textId="2B73E15E" w:rsidR="00302EEA" w:rsidRDefault="00302EEA" w:rsidP="00302EEA">
      <w:pPr>
        <w:pStyle w:val="Sansinterligne"/>
        <w:rPr>
          <w:lang w:eastAsia="fr-FR"/>
        </w:rPr>
      </w:pPr>
      <w:r>
        <w:rPr>
          <w:lang w:eastAsia="fr-FR"/>
        </w:rPr>
        <w:t xml:space="preserve">Pour le modèle, on utilise la classe </w:t>
      </w:r>
      <w:proofErr w:type="spellStart"/>
      <w:r>
        <w:rPr>
          <w:b/>
          <w:bCs/>
          <w:lang w:eastAsia="fr-FR"/>
        </w:rPr>
        <w:t>tree</w:t>
      </w:r>
      <w:proofErr w:type="spellEnd"/>
      <w:r>
        <w:rPr>
          <w:lang w:eastAsia="fr-FR"/>
        </w:rPr>
        <w:t xml:space="preserve"> de </w:t>
      </w:r>
      <w:proofErr w:type="spellStart"/>
      <w:r>
        <w:rPr>
          <w:lang w:eastAsia="fr-FR"/>
        </w:rPr>
        <w:t>sklearn</w:t>
      </w:r>
      <w:proofErr w:type="spellEnd"/>
      <w:r>
        <w:rPr>
          <w:lang w:eastAsia="fr-FR"/>
        </w:rPr>
        <w:t xml:space="preserve">, pour utiliser l’attribut </w:t>
      </w:r>
      <w:proofErr w:type="spellStart"/>
      <w:r>
        <w:rPr>
          <w:b/>
          <w:bCs/>
          <w:lang w:eastAsia="fr-FR"/>
        </w:rPr>
        <w:t>DecisionTreeClassifier</w:t>
      </w:r>
      <w:proofErr w:type="spellEnd"/>
      <w:r>
        <w:rPr>
          <w:lang w:eastAsia="fr-FR"/>
        </w:rPr>
        <w:t xml:space="preserve"> de ladite classe.</w:t>
      </w:r>
    </w:p>
    <w:p w14:paraId="1799A08D" w14:textId="04112A69" w:rsidR="00302EEA" w:rsidRDefault="00302EEA" w:rsidP="00302EEA">
      <w:pPr>
        <w:pStyle w:val="Sansinterligne"/>
        <w:rPr>
          <w:lang w:eastAsia="fr-FR"/>
        </w:rPr>
      </w:pPr>
      <w:r>
        <w:rPr>
          <w:lang w:eastAsia="fr-FR"/>
        </w:rPr>
        <w:t xml:space="preserve">On ne fournit aucun paramètre à la fonction car dans notre cas ou souhaite que le programme trouve </w:t>
      </w:r>
      <w:r>
        <w:rPr>
          <w:b/>
          <w:bCs/>
          <w:lang w:eastAsia="fr-FR"/>
        </w:rPr>
        <w:t>le</w:t>
      </w:r>
      <w:r>
        <w:rPr>
          <w:lang w:eastAsia="fr-FR"/>
        </w:rPr>
        <w:t xml:space="preserve"> critère prédominant</w:t>
      </w:r>
      <w:r>
        <w:rPr>
          <w:b/>
          <w:bCs/>
          <w:lang w:eastAsia="fr-FR"/>
        </w:rPr>
        <w:t xml:space="preserve">. </w:t>
      </w:r>
      <w:r>
        <w:rPr>
          <w:lang w:eastAsia="fr-FR"/>
        </w:rPr>
        <w:t>Nous n’avons pas fait de combinaison de critères.</w:t>
      </w:r>
    </w:p>
    <w:p w14:paraId="1E94B481" w14:textId="61BDF942" w:rsidR="00302EEA" w:rsidRDefault="00302EEA" w:rsidP="003F2FC3">
      <w:pPr>
        <w:pStyle w:val="Sansinterligne"/>
        <w:rPr>
          <w:lang w:eastAsia="fr-FR"/>
        </w:rPr>
      </w:pPr>
      <w:r>
        <w:rPr>
          <w:lang w:eastAsia="fr-FR"/>
        </w:rPr>
        <w:t xml:space="preserve">Ainsi, dans le cas de </w:t>
      </w:r>
      <w:r w:rsidR="003F2FC3">
        <w:rPr>
          <w:lang w:eastAsia="fr-FR"/>
        </w:rPr>
        <w:t>nos profils d’utilisateurs on a les résultats suivants :</w:t>
      </w:r>
    </w:p>
    <w:p w14:paraId="29DA5777" w14:textId="2E7AE8E4" w:rsidR="003F2FC3" w:rsidRDefault="006A1D24" w:rsidP="003F2FC3">
      <w:pPr>
        <w:pStyle w:val="Sansinterligne"/>
        <w:keepNext/>
      </w:pPr>
      <w:r>
        <w:rPr>
          <w:noProof/>
        </w:rPr>
        <w:drawing>
          <wp:inline distT="0" distB="0" distL="0" distR="0" wp14:anchorId="39D61000" wp14:editId="0B35EABC">
            <wp:extent cx="6120130" cy="625475"/>
            <wp:effectExtent l="0" t="0" r="0" b="317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9"/>
                    <a:stretch>
                      <a:fillRect/>
                    </a:stretch>
                  </pic:blipFill>
                  <pic:spPr>
                    <a:xfrm>
                      <a:off x="0" y="0"/>
                      <a:ext cx="6120130" cy="625475"/>
                    </a:xfrm>
                    <a:prstGeom prst="rect">
                      <a:avLst/>
                    </a:prstGeom>
                  </pic:spPr>
                </pic:pic>
              </a:graphicData>
            </a:graphic>
          </wp:inline>
        </w:drawing>
      </w:r>
    </w:p>
    <w:p w14:paraId="501037FC" w14:textId="0713F808" w:rsidR="003F2FC3" w:rsidRDefault="003F2FC3" w:rsidP="003F2FC3">
      <w:pPr>
        <w:pStyle w:val="Lgende"/>
        <w:rPr>
          <w:lang w:eastAsia="fr-FR"/>
        </w:rPr>
      </w:pPr>
      <w:r>
        <w:t xml:space="preserve">Figure </w:t>
      </w:r>
      <w:fldSimple w:instr=" SEQ Figure \* ARABIC ">
        <w:r>
          <w:rPr>
            <w:noProof/>
          </w:rPr>
          <w:t>4</w:t>
        </w:r>
      </w:fldSimple>
      <w:r>
        <w:t xml:space="preserve"> : Résultat </w:t>
      </w:r>
      <w:proofErr w:type="spellStart"/>
      <w:proofErr w:type="gramStart"/>
      <w:r>
        <w:t>tree.DecisionTreeClassifier</w:t>
      </w:r>
      <w:proofErr w:type="spellEnd"/>
      <w:proofErr w:type="gramEnd"/>
    </w:p>
    <w:p w14:paraId="5F1E8377" w14:textId="3C454E51" w:rsidR="00302EEA" w:rsidRDefault="003F2FC3" w:rsidP="00302EEA">
      <w:pPr>
        <w:pStyle w:val="Sansinterligne"/>
        <w:rPr>
          <w:lang w:eastAsia="fr-FR"/>
        </w:rPr>
      </w:pPr>
      <w:r>
        <w:rPr>
          <w:lang w:eastAsia="fr-FR"/>
        </w:rPr>
        <w:t xml:space="preserve">C’est un résultat cohérent, comme le nombre d’images pour tester est assez faible, dans le cas aléatoire on aura toujours une </w:t>
      </w:r>
      <w:proofErr w:type="spellStart"/>
      <w:r>
        <w:rPr>
          <w:lang w:eastAsia="fr-FR"/>
        </w:rPr>
        <w:t>accuracy</w:t>
      </w:r>
      <w:proofErr w:type="spellEnd"/>
      <w:r>
        <w:rPr>
          <w:lang w:eastAsia="fr-FR"/>
        </w:rPr>
        <w:t xml:space="preserve"> proche des 50%, et dans le cas de notre utilisateur qui a aimé </w:t>
      </w:r>
      <w:r w:rsidR="00285ADD">
        <w:rPr>
          <w:lang w:eastAsia="fr-FR"/>
        </w:rPr>
        <w:t>toutes les images orientées</w:t>
      </w:r>
      <w:r>
        <w:rPr>
          <w:lang w:eastAsia="fr-FR"/>
        </w:rPr>
        <w:t xml:space="preserve"> en </w:t>
      </w:r>
      <w:proofErr w:type="spellStart"/>
      <w:r>
        <w:rPr>
          <w:i/>
          <w:iCs/>
          <w:lang w:eastAsia="fr-FR"/>
        </w:rPr>
        <w:t>landscape</w:t>
      </w:r>
      <w:proofErr w:type="spellEnd"/>
      <w:r>
        <w:rPr>
          <w:lang w:eastAsia="fr-FR"/>
        </w:rPr>
        <w:t>, comme il n</w:t>
      </w:r>
      <w:r w:rsidR="00BC1CC7">
        <w:rPr>
          <w:lang w:eastAsia="fr-FR"/>
        </w:rPr>
        <w:t>’</w:t>
      </w:r>
      <w:r>
        <w:rPr>
          <w:lang w:eastAsia="fr-FR"/>
        </w:rPr>
        <w:t xml:space="preserve">y a pas de variation dans ses choix on obtient une </w:t>
      </w:r>
      <w:proofErr w:type="spellStart"/>
      <w:r>
        <w:rPr>
          <w:lang w:eastAsia="fr-FR"/>
        </w:rPr>
        <w:t>accuracy</w:t>
      </w:r>
      <w:proofErr w:type="spellEnd"/>
      <w:r>
        <w:rPr>
          <w:lang w:eastAsia="fr-FR"/>
        </w:rPr>
        <w:t xml:space="preserve"> de 100%</w:t>
      </w:r>
      <w:r w:rsidR="00121E1E">
        <w:rPr>
          <w:lang w:eastAsia="fr-FR"/>
        </w:rPr>
        <w:t>.</w:t>
      </w:r>
    </w:p>
    <w:p w14:paraId="49DA4AF3" w14:textId="4A8D1F62" w:rsidR="006A1D24" w:rsidRDefault="006A1D24" w:rsidP="00302EEA">
      <w:pPr>
        <w:pStyle w:val="Sansinterligne"/>
        <w:rPr>
          <w:lang w:eastAsia="fr-FR"/>
        </w:rPr>
      </w:pPr>
      <w:r>
        <w:rPr>
          <w:lang w:eastAsia="fr-FR"/>
        </w:rPr>
        <w:t>On voit de plus que dans le cas rand, le modèle ne sait pas quel critère est prédominant, alors que dans le cas orientation on a un critère qui domine, qui est bien sûr celui qui représente l’orientation de l’image.</w:t>
      </w:r>
    </w:p>
    <w:p w14:paraId="2ECAAAD3" w14:textId="2323AF9B" w:rsidR="00121E1E" w:rsidRDefault="00121E1E" w:rsidP="00302EEA">
      <w:pPr>
        <w:pStyle w:val="Sansinterligne"/>
        <w:rPr>
          <w:lang w:eastAsia="fr-FR"/>
        </w:rPr>
      </w:pPr>
    </w:p>
    <w:p w14:paraId="2B148090" w14:textId="4C94D114" w:rsidR="006A1D24" w:rsidRDefault="006A1D24" w:rsidP="00302EEA">
      <w:pPr>
        <w:pStyle w:val="Sansinterligne"/>
        <w:rPr>
          <w:lang w:eastAsia="fr-FR"/>
        </w:rPr>
      </w:pPr>
    </w:p>
    <w:p w14:paraId="0425D206" w14:textId="39F6D6EB" w:rsidR="006A1D24" w:rsidRDefault="006A1D24" w:rsidP="00302EEA">
      <w:pPr>
        <w:pStyle w:val="Sansinterligne"/>
        <w:rPr>
          <w:lang w:eastAsia="fr-FR"/>
        </w:rPr>
      </w:pPr>
    </w:p>
    <w:p w14:paraId="4D9FCBB0" w14:textId="0656025F" w:rsidR="006A1D24" w:rsidRDefault="006A1D24" w:rsidP="00302EEA">
      <w:pPr>
        <w:pStyle w:val="Sansinterligne"/>
        <w:rPr>
          <w:lang w:eastAsia="fr-FR"/>
        </w:rPr>
      </w:pPr>
    </w:p>
    <w:p w14:paraId="2CA5AB6A" w14:textId="3D4A5332" w:rsidR="006A1D24" w:rsidRDefault="006A1D24" w:rsidP="00302EEA">
      <w:pPr>
        <w:pStyle w:val="Sansinterligne"/>
        <w:rPr>
          <w:lang w:eastAsia="fr-FR"/>
        </w:rPr>
      </w:pPr>
    </w:p>
    <w:p w14:paraId="676676C2" w14:textId="60E6E942" w:rsidR="006A1D24" w:rsidRDefault="006A1D24" w:rsidP="00302EEA">
      <w:pPr>
        <w:pStyle w:val="Sansinterligne"/>
        <w:rPr>
          <w:lang w:eastAsia="fr-FR"/>
        </w:rPr>
      </w:pPr>
    </w:p>
    <w:p w14:paraId="158F81B0" w14:textId="3D6F0851" w:rsidR="006A1D24" w:rsidRDefault="006A1D24" w:rsidP="00302EEA">
      <w:pPr>
        <w:pStyle w:val="Sansinterligne"/>
        <w:rPr>
          <w:lang w:eastAsia="fr-FR"/>
        </w:rPr>
      </w:pPr>
    </w:p>
    <w:p w14:paraId="7D3556EC" w14:textId="77777777" w:rsidR="00C15826" w:rsidRDefault="00C15826" w:rsidP="00C15826">
      <w:pPr>
        <w:pStyle w:val="Titre1"/>
        <w:ind w:left="0"/>
      </w:pPr>
      <w:bookmarkStart w:id="6" w:name="_Toc100006673"/>
      <w:r>
        <w:lastRenderedPageBreak/>
        <w:t>Auto-évaluation</w:t>
      </w:r>
      <w:bookmarkEnd w:id="6"/>
    </w:p>
    <w:p w14:paraId="0254883C" w14:textId="77777777" w:rsidR="00C15826" w:rsidRDefault="00C15826" w:rsidP="00C15826">
      <w:pPr>
        <w:pStyle w:val="Sansinterligne"/>
        <w:rPr>
          <w:lang w:eastAsia="fr-FR"/>
        </w:rPr>
      </w:pPr>
      <w:r>
        <w:rPr>
          <w:lang w:eastAsia="fr-FR"/>
        </w:rPr>
        <w:t>On a donc obtenu un modèle cohérent, mais nous ne sommes pas allez bien loin.</w:t>
      </w:r>
    </w:p>
    <w:p w14:paraId="7FFB19DE" w14:textId="77777777" w:rsidR="00C15826" w:rsidRDefault="00C15826" w:rsidP="00C15826">
      <w:pPr>
        <w:pStyle w:val="Sansinterligne"/>
        <w:rPr>
          <w:lang w:eastAsia="fr-FR"/>
        </w:rPr>
      </w:pPr>
      <w:r>
        <w:rPr>
          <w:lang w:eastAsia="fr-FR"/>
        </w:rPr>
        <w:t>On aurait pu imaginer faire les choses suivantes :</w:t>
      </w:r>
    </w:p>
    <w:p w14:paraId="5F1C6311" w14:textId="77777777" w:rsidR="00C15826" w:rsidRDefault="00C15826" w:rsidP="00C15826">
      <w:pPr>
        <w:pStyle w:val="Sansinterligne"/>
        <w:numPr>
          <w:ilvl w:val="0"/>
          <w:numId w:val="23"/>
        </w:numPr>
        <w:rPr>
          <w:lang w:eastAsia="fr-FR"/>
        </w:rPr>
      </w:pPr>
      <w:r>
        <w:rPr>
          <w:lang w:eastAsia="fr-FR"/>
        </w:rPr>
        <w:t xml:space="preserve">Prendre un </w:t>
      </w:r>
      <w:proofErr w:type="spellStart"/>
      <w:r>
        <w:rPr>
          <w:lang w:eastAsia="fr-FR"/>
        </w:rPr>
        <w:t>dataset</w:t>
      </w:r>
      <w:proofErr w:type="spellEnd"/>
      <w:r>
        <w:rPr>
          <w:lang w:eastAsia="fr-FR"/>
        </w:rPr>
        <w:t xml:space="preserve"> plus large, avec plus de données</w:t>
      </w:r>
    </w:p>
    <w:p w14:paraId="5F117909" w14:textId="77777777" w:rsidR="00C15826" w:rsidRDefault="00C15826" w:rsidP="00C15826">
      <w:pPr>
        <w:pStyle w:val="Sansinterligne"/>
        <w:numPr>
          <w:ilvl w:val="0"/>
          <w:numId w:val="23"/>
        </w:numPr>
        <w:rPr>
          <w:lang w:eastAsia="fr-FR"/>
        </w:rPr>
      </w:pPr>
      <w:r>
        <w:rPr>
          <w:lang w:eastAsia="fr-FR"/>
        </w:rPr>
        <w:t>Faire des ‘pièges’ dans les profils, et observer le comportement du modèle</w:t>
      </w:r>
    </w:p>
    <w:p w14:paraId="3C5D43C2" w14:textId="77777777" w:rsidR="00C15826" w:rsidRDefault="00C15826" w:rsidP="00C15826">
      <w:pPr>
        <w:pStyle w:val="Sansinterligne"/>
        <w:numPr>
          <w:ilvl w:val="0"/>
          <w:numId w:val="23"/>
        </w:numPr>
        <w:rPr>
          <w:lang w:eastAsia="fr-FR"/>
        </w:rPr>
      </w:pPr>
      <w:r>
        <w:rPr>
          <w:lang w:eastAsia="fr-FR"/>
        </w:rPr>
        <w:t>Faire des modèles qui cherchent des combinaisons de critères</w:t>
      </w:r>
    </w:p>
    <w:p w14:paraId="60FD3C1F" w14:textId="77777777" w:rsidR="00C15826" w:rsidRDefault="00C15826" w:rsidP="00C15826">
      <w:pPr>
        <w:pStyle w:val="Sansinterligne"/>
        <w:numPr>
          <w:ilvl w:val="0"/>
          <w:numId w:val="23"/>
        </w:numPr>
        <w:rPr>
          <w:lang w:eastAsia="fr-FR"/>
        </w:rPr>
      </w:pPr>
      <w:r>
        <w:rPr>
          <w:lang w:eastAsia="fr-FR"/>
        </w:rPr>
        <w:t xml:space="preserve">Utiliser d’autres modèles que la classe </w:t>
      </w:r>
      <w:proofErr w:type="spellStart"/>
      <w:r>
        <w:rPr>
          <w:lang w:eastAsia="fr-FR"/>
        </w:rPr>
        <w:t>tree</w:t>
      </w:r>
      <w:proofErr w:type="spellEnd"/>
      <w:r>
        <w:rPr>
          <w:lang w:eastAsia="fr-FR"/>
        </w:rPr>
        <w:t xml:space="preserve"> de </w:t>
      </w:r>
      <w:proofErr w:type="spellStart"/>
      <w:r>
        <w:rPr>
          <w:lang w:eastAsia="fr-FR"/>
        </w:rPr>
        <w:t>sklearn</w:t>
      </w:r>
      <w:proofErr w:type="spellEnd"/>
    </w:p>
    <w:p w14:paraId="6DF85883" w14:textId="77777777" w:rsidR="00C15826" w:rsidRDefault="00C15826" w:rsidP="00C15826">
      <w:pPr>
        <w:pStyle w:val="Sansinterligne"/>
        <w:numPr>
          <w:ilvl w:val="0"/>
          <w:numId w:val="23"/>
        </w:numPr>
        <w:rPr>
          <w:lang w:eastAsia="fr-FR"/>
        </w:rPr>
      </w:pPr>
      <w:r>
        <w:rPr>
          <w:lang w:eastAsia="fr-FR"/>
        </w:rPr>
        <w:t>…</w:t>
      </w:r>
    </w:p>
    <w:p w14:paraId="6B687EF7" w14:textId="77777777" w:rsidR="00C15826" w:rsidRPr="006A1D24" w:rsidRDefault="00C15826" w:rsidP="00C15826">
      <w:pPr>
        <w:pStyle w:val="Sansinterligne"/>
        <w:rPr>
          <w:lang w:eastAsia="fr-FR"/>
        </w:rPr>
      </w:pPr>
      <w:r>
        <w:rPr>
          <w:lang w:eastAsia="fr-FR"/>
        </w:rPr>
        <w:t>TODO</w:t>
      </w:r>
    </w:p>
    <w:p w14:paraId="679EDAEC" w14:textId="54418539" w:rsidR="006A1D24" w:rsidRDefault="006A1D24" w:rsidP="00302EEA">
      <w:pPr>
        <w:pStyle w:val="Sansinterligne"/>
        <w:rPr>
          <w:lang w:eastAsia="fr-FR"/>
        </w:rPr>
      </w:pPr>
    </w:p>
    <w:sectPr w:rsidR="006A1D24" w:rsidSect="0024573D">
      <w:headerReference w:type="default" r:id="rId20"/>
      <w:footerReference w:type="default" r:id="rId21"/>
      <w:headerReference w:type="first" r:id="rId22"/>
      <w:footerReference w:type="first" r:id="rId23"/>
      <w:pgSz w:w="11906" w:h="16838"/>
      <w:pgMar w:top="1134" w:right="1134" w:bottom="1072" w:left="1134" w:header="510"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2F4CB" w14:textId="77777777" w:rsidR="00D440B3" w:rsidRDefault="00D440B3" w:rsidP="003671BD">
      <w:pPr>
        <w:spacing w:after="0" w:line="240" w:lineRule="auto"/>
      </w:pPr>
      <w:r>
        <w:separator/>
      </w:r>
    </w:p>
  </w:endnote>
  <w:endnote w:type="continuationSeparator" w:id="0">
    <w:p w14:paraId="7C1718A5" w14:textId="77777777" w:rsidR="00D440B3" w:rsidRDefault="00D440B3" w:rsidP="00367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jaVu Sans Mono">
    <w:altName w:val="Sylfaen"/>
    <w:panose1 w:val="020B0609030804020204"/>
    <w:charset w:val="00"/>
    <w:family w:val="modern"/>
    <w:pitch w:val="fixed"/>
    <w:sig w:usb0="E70026FF" w:usb1="D200F9FB" w:usb2="02000028" w:usb3="00000000" w:csb0="000001D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809E0" w14:textId="675C56AB" w:rsidR="00AF1C96" w:rsidRDefault="00AF1C96" w:rsidP="0006294A">
    <w:pPr>
      <w:pStyle w:val="NormalWeb"/>
      <w:tabs>
        <w:tab w:val="left" w:pos="8931"/>
      </w:tabs>
      <w:spacing w:before="0" w:after="0"/>
      <w:ind w:left="0"/>
    </w:pPr>
    <w:r w:rsidRPr="00A161B2">
      <w:rPr>
        <w:noProof/>
        <w:szCs w:val="22"/>
      </w:rPr>
      <w:drawing>
        <wp:anchor distT="0" distB="0" distL="114300" distR="114300" simplePos="0" relativeHeight="251678720" behindDoc="1" locked="0" layoutInCell="1" allowOverlap="1" wp14:anchorId="3680830F" wp14:editId="7B3098E8">
          <wp:simplePos x="0" y="0"/>
          <wp:positionH relativeFrom="column">
            <wp:posOffset>-24765</wp:posOffset>
          </wp:positionH>
          <wp:positionV relativeFrom="paragraph">
            <wp:posOffset>2540</wp:posOffset>
          </wp:positionV>
          <wp:extent cx="5982132" cy="190500"/>
          <wp:effectExtent l="19050" t="0" r="0" b="0"/>
          <wp:wrapNone/>
          <wp:docPr id="1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6119423" cy="194872"/>
                  </a:xfrm>
                  <a:prstGeom prst="rect">
                    <a:avLst/>
                  </a:prstGeom>
                  <a:noFill/>
                  <a:ln w="9525">
                    <a:noFill/>
                    <a:miter lim="800000"/>
                    <a:headEnd/>
                    <a:tailEnd/>
                  </a:ln>
                </pic:spPr>
              </pic:pic>
            </a:graphicData>
          </a:graphic>
        </wp:anchor>
      </w:drawing>
    </w:r>
    <w:r w:rsidRPr="00A161B2">
      <w:rPr>
        <w:rFonts w:ascii="Arial" w:hAnsi="Arial" w:cs="Arial"/>
        <w:sz w:val="18"/>
        <w:szCs w:val="18"/>
      </w:rPr>
      <w:t xml:space="preserve">© </w:t>
    </w:r>
    <w:r>
      <w:rPr>
        <w:rFonts w:ascii="Arial" w:hAnsi="Arial" w:cs="Arial"/>
        <w:sz w:val="18"/>
        <w:szCs w:val="18"/>
      </w:rPr>
      <w:fldChar w:fldCharType="begin"/>
    </w:r>
    <w:r>
      <w:rPr>
        <w:rFonts w:ascii="Arial" w:hAnsi="Arial" w:cs="Arial"/>
        <w:sz w:val="18"/>
        <w:szCs w:val="18"/>
      </w:rPr>
      <w:instrText xml:space="preserve"> DATE  \@ "yyyy"  \* MERGEFORMAT </w:instrText>
    </w:r>
    <w:r>
      <w:rPr>
        <w:rFonts w:ascii="Arial" w:hAnsi="Arial" w:cs="Arial"/>
        <w:sz w:val="18"/>
        <w:szCs w:val="18"/>
      </w:rPr>
      <w:fldChar w:fldCharType="separate"/>
    </w:r>
    <w:r w:rsidR="008651FD">
      <w:rPr>
        <w:rFonts w:ascii="Arial" w:hAnsi="Arial" w:cs="Arial"/>
        <w:noProof/>
        <w:sz w:val="18"/>
        <w:szCs w:val="18"/>
      </w:rPr>
      <w:t>2022</w:t>
    </w:r>
    <w:r>
      <w:rPr>
        <w:rFonts w:ascii="Arial" w:hAnsi="Arial" w:cs="Arial"/>
        <w:sz w:val="18"/>
        <w:szCs w:val="18"/>
      </w:rPr>
      <w:fldChar w:fldCharType="end"/>
    </w:r>
    <w:r w:rsidRPr="00A161B2">
      <w:rPr>
        <w:rFonts w:ascii="Arial" w:hAnsi="Arial" w:cs="Arial"/>
        <w:sz w:val="18"/>
        <w:szCs w:val="18"/>
      </w:rPr>
      <w:t xml:space="preserve"> SoftAtHome – Restricted Diffusion</w:t>
    </w:r>
    <w:r>
      <w:rPr>
        <w:rFonts w:ascii="Arial" w:hAnsi="Arial" w:cs="Arial"/>
        <w:sz w:val="18"/>
        <w:szCs w:val="18"/>
      </w:rPr>
      <w:tab/>
    </w:r>
    <w:r w:rsidRPr="00A161B2">
      <w:rPr>
        <w:rFonts w:ascii="Arial" w:hAnsi="Arial" w:cs="Arial"/>
        <w:sz w:val="18"/>
        <w:szCs w:val="18"/>
      </w:rPr>
      <w:t xml:space="preserve">Page </w:t>
    </w:r>
    <w:r>
      <w:rPr>
        <w:rFonts w:ascii="Arial" w:hAnsi="Arial" w:cs="Arial"/>
        <w:sz w:val="18"/>
        <w:szCs w:val="18"/>
      </w:rPr>
      <w:fldChar w:fldCharType="begin"/>
    </w:r>
    <w:r>
      <w:rPr>
        <w:rFonts w:ascii="Arial" w:hAnsi="Arial" w:cs="Arial"/>
        <w:sz w:val="18"/>
        <w:szCs w:val="18"/>
      </w:rPr>
      <w:instrText xml:space="preserve"> PAGE  \* Arabic  \* MERGEFORMAT </w:instrText>
    </w:r>
    <w:r>
      <w:rPr>
        <w:rFonts w:ascii="Arial" w:hAnsi="Arial" w:cs="Arial"/>
        <w:sz w:val="18"/>
        <w:szCs w:val="18"/>
      </w:rPr>
      <w:fldChar w:fldCharType="separate"/>
    </w:r>
    <w:r>
      <w:rPr>
        <w:rFonts w:ascii="Arial" w:hAnsi="Arial" w:cs="Arial"/>
        <w:noProof/>
        <w:sz w:val="18"/>
        <w:szCs w:val="18"/>
      </w:rPr>
      <w:t>2</w:t>
    </w:r>
    <w:r>
      <w:rPr>
        <w:rFonts w:ascii="Arial" w:hAnsi="Arial"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3174C" w14:textId="77777777" w:rsidR="006F4B01" w:rsidRPr="00FE43E8" w:rsidRDefault="006F4B01" w:rsidP="00FE43E8">
    <w:pPr>
      <w:pStyle w:val="Pieddepage"/>
      <w:pBdr>
        <w:bottom w:val="single" w:sz="12" w:space="1" w:color="auto"/>
      </w:pBdr>
      <w:spacing w:before="240"/>
      <w:rPr>
        <w:sz w:val="16"/>
        <w:szCs w:val="16"/>
      </w:rPr>
    </w:pPr>
  </w:p>
  <w:p w14:paraId="44F193A7" w14:textId="77777777" w:rsidR="006F4B01" w:rsidRPr="00FE43E8" w:rsidRDefault="006F4B01" w:rsidP="00FE43E8">
    <w:pPr>
      <w:pStyle w:val="Pieddepage"/>
      <w:spacing w:before="240"/>
      <w:rPr>
        <w:sz w:val="16"/>
        <w:szCs w:val="16"/>
      </w:rPr>
    </w:pPr>
  </w:p>
  <w:p w14:paraId="02BA4DBB" w14:textId="77777777" w:rsidR="006F4B01" w:rsidRPr="00FE43E8" w:rsidRDefault="006F4B01" w:rsidP="00FE43E8">
    <w:pPr>
      <w:pStyle w:val="Pieddepage"/>
      <w:spacing w:before="240"/>
      <w:rPr>
        <w:sz w:val="16"/>
        <w:szCs w:val="16"/>
      </w:rPr>
    </w:pPr>
    <w:r w:rsidRPr="00FE43E8">
      <w:rPr>
        <w:noProof/>
        <w:sz w:val="16"/>
        <w:szCs w:val="16"/>
        <w:lang w:eastAsia="fr-FR"/>
      </w:rPr>
      <w:drawing>
        <wp:anchor distT="0" distB="0" distL="114300" distR="114300" simplePos="0" relativeHeight="251676672" behindDoc="0" locked="0" layoutInCell="1" allowOverlap="1" wp14:anchorId="76C6987B" wp14:editId="3BD495BA">
          <wp:simplePos x="0" y="0"/>
          <wp:positionH relativeFrom="column">
            <wp:posOffset>5314950</wp:posOffset>
          </wp:positionH>
          <wp:positionV relativeFrom="paragraph">
            <wp:posOffset>53340</wp:posOffset>
          </wp:positionV>
          <wp:extent cx="667385" cy="371475"/>
          <wp:effectExtent l="0" t="0" r="0"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H_logo_CMNJ.png"/>
                  <pic:cNvPicPr/>
                </pic:nvPicPr>
                <pic:blipFill>
                  <a:blip r:embed="rId1">
                    <a:extLst>
                      <a:ext uri="{28A0092B-C50C-407E-A947-70E740481C1C}">
                        <a14:useLocalDpi xmlns:a14="http://schemas.microsoft.com/office/drawing/2010/main" val="0"/>
                      </a:ext>
                    </a:extLst>
                  </a:blip>
                  <a:stretch>
                    <a:fillRect/>
                  </a:stretch>
                </pic:blipFill>
                <pic:spPr>
                  <a:xfrm>
                    <a:off x="0" y="0"/>
                    <a:ext cx="667385" cy="371475"/>
                  </a:xfrm>
                  <a:prstGeom prst="rect">
                    <a:avLst/>
                  </a:prstGeom>
                </pic:spPr>
              </pic:pic>
            </a:graphicData>
          </a:graphic>
          <wp14:sizeRelH relativeFrom="page">
            <wp14:pctWidth>0</wp14:pctWidth>
          </wp14:sizeRelH>
          <wp14:sizeRelV relativeFrom="page">
            <wp14:pctHeight>0</wp14:pctHeight>
          </wp14:sizeRelV>
        </wp:anchor>
      </w:drawing>
    </w:r>
    <w:r w:rsidRPr="00FE43E8">
      <w:rPr>
        <w:sz w:val="16"/>
        <w:szCs w:val="16"/>
      </w:rPr>
      <w:t>Confidential and SoftAtHome proprietary</w:t>
    </w:r>
    <w:r w:rsidRPr="00FE43E8">
      <w:rPr>
        <w:sz w:val="16"/>
        <w:szCs w:val="16"/>
      </w:rPr>
      <w:ptab w:relativeTo="margin" w:alignment="right" w:leader="none"/>
    </w:r>
    <w:r w:rsidRPr="00FE43E8">
      <w:rPr>
        <w:rStyle w:val="Numrodepage"/>
        <w:sz w:val="16"/>
        <w:szCs w:val="16"/>
      </w:rPr>
      <w:t xml:space="preserve"> </w:t>
    </w:r>
    <w:sdt>
      <w:sdtPr>
        <w:rPr>
          <w:rStyle w:val="Numrodepage"/>
          <w:sz w:val="16"/>
          <w:szCs w:val="16"/>
        </w:rPr>
        <w:id w:val="-927808177"/>
        <w:docPartObj>
          <w:docPartGallery w:val="Page Numbers (Bottom of Page)"/>
          <w:docPartUnique/>
        </w:docPartObj>
      </w:sdtPr>
      <w:sdtEndPr>
        <w:rPr>
          <w:rStyle w:val="Numrodepage"/>
        </w:rPr>
      </w:sdtEndPr>
      <w:sdtContent>
        <w:r w:rsidRPr="00FE43E8">
          <w:rPr>
            <w:rStyle w:val="Numrodepage"/>
            <w:szCs w:val="20"/>
          </w:rPr>
          <w:fldChar w:fldCharType="begin"/>
        </w:r>
        <w:r w:rsidRPr="00FE43E8">
          <w:rPr>
            <w:rStyle w:val="Numrodepage"/>
            <w:szCs w:val="20"/>
          </w:rPr>
          <w:instrText xml:space="preserve"> PAGE </w:instrText>
        </w:r>
        <w:r w:rsidRPr="00FE43E8">
          <w:rPr>
            <w:rStyle w:val="Numrodepage"/>
            <w:szCs w:val="20"/>
          </w:rPr>
          <w:fldChar w:fldCharType="separate"/>
        </w:r>
        <w:r>
          <w:rPr>
            <w:rStyle w:val="Numrodepage"/>
            <w:noProof/>
            <w:szCs w:val="20"/>
          </w:rPr>
          <w:t>5</w:t>
        </w:r>
        <w:r w:rsidRPr="00FE43E8">
          <w:rPr>
            <w:rStyle w:val="Numrodepage"/>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4E07" w14:textId="77777777" w:rsidR="006F4B01" w:rsidRPr="00FE43E8" w:rsidRDefault="006F4B01" w:rsidP="00FE43E8">
    <w:pPr>
      <w:pStyle w:val="Pieddepage"/>
      <w:pBdr>
        <w:bottom w:val="single" w:sz="12" w:space="1" w:color="auto"/>
      </w:pBdr>
      <w:spacing w:before="240"/>
      <w:rPr>
        <w:sz w:val="16"/>
        <w:szCs w:val="16"/>
      </w:rPr>
    </w:pPr>
  </w:p>
  <w:p w14:paraId="64E61F02" w14:textId="77777777" w:rsidR="006F4B01" w:rsidRPr="00FE43E8" w:rsidRDefault="006F4B01" w:rsidP="00FE43E8">
    <w:pPr>
      <w:pStyle w:val="Pieddepage"/>
      <w:spacing w:before="240"/>
      <w:rPr>
        <w:sz w:val="16"/>
        <w:szCs w:val="16"/>
      </w:rPr>
    </w:pPr>
  </w:p>
  <w:p w14:paraId="6B407FF8" w14:textId="77777777" w:rsidR="006F4B01" w:rsidRPr="00FE43E8" w:rsidRDefault="006F4B01" w:rsidP="00FE43E8">
    <w:pPr>
      <w:pStyle w:val="Pieddepage"/>
      <w:spacing w:before="240"/>
      <w:rPr>
        <w:sz w:val="16"/>
        <w:szCs w:val="16"/>
      </w:rPr>
    </w:pPr>
    <w:r w:rsidRPr="00FE43E8">
      <w:rPr>
        <w:noProof/>
        <w:sz w:val="16"/>
        <w:szCs w:val="16"/>
        <w:lang w:eastAsia="fr-FR"/>
      </w:rPr>
      <w:drawing>
        <wp:anchor distT="0" distB="0" distL="114300" distR="114300" simplePos="0" relativeHeight="251672576" behindDoc="0" locked="0" layoutInCell="1" allowOverlap="1" wp14:anchorId="3E17EB62" wp14:editId="36ADDBEE">
          <wp:simplePos x="0" y="0"/>
          <wp:positionH relativeFrom="column">
            <wp:posOffset>5314950</wp:posOffset>
          </wp:positionH>
          <wp:positionV relativeFrom="paragraph">
            <wp:posOffset>53340</wp:posOffset>
          </wp:positionV>
          <wp:extent cx="667385" cy="37147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H_logo_CMNJ.png"/>
                  <pic:cNvPicPr/>
                </pic:nvPicPr>
                <pic:blipFill>
                  <a:blip r:embed="rId1">
                    <a:extLst>
                      <a:ext uri="{28A0092B-C50C-407E-A947-70E740481C1C}">
                        <a14:useLocalDpi xmlns:a14="http://schemas.microsoft.com/office/drawing/2010/main" val="0"/>
                      </a:ext>
                    </a:extLst>
                  </a:blip>
                  <a:stretch>
                    <a:fillRect/>
                  </a:stretch>
                </pic:blipFill>
                <pic:spPr>
                  <a:xfrm>
                    <a:off x="0" y="0"/>
                    <a:ext cx="667385" cy="371475"/>
                  </a:xfrm>
                  <a:prstGeom prst="rect">
                    <a:avLst/>
                  </a:prstGeom>
                </pic:spPr>
              </pic:pic>
            </a:graphicData>
          </a:graphic>
          <wp14:sizeRelH relativeFrom="page">
            <wp14:pctWidth>0</wp14:pctWidth>
          </wp14:sizeRelH>
          <wp14:sizeRelV relativeFrom="page">
            <wp14:pctHeight>0</wp14:pctHeight>
          </wp14:sizeRelV>
        </wp:anchor>
      </w:drawing>
    </w:r>
    <w:r w:rsidRPr="00FE43E8">
      <w:rPr>
        <w:sz w:val="16"/>
        <w:szCs w:val="16"/>
      </w:rPr>
      <w:t>Confidential and SoftAtHome proprietary</w:t>
    </w:r>
    <w:r w:rsidRPr="00FE43E8">
      <w:rPr>
        <w:sz w:val="16"/>
        <w:szCs w:val="16"/>
      </w:rPr>
      <w:ptab w:relativeTo="margin" w:alignment="right" w:leader="none"/>
    </w:r>
    <w:r w:rsidRPr="00FE43E8">
      <w:rPr>
        <w:rStyle w:val="Numrodepage"/>
        <w:sz w:val="16"/>
        <w:szCs w:val="16"/>
      </w:rPr>
      <w:t xml:space="preserve"> </w:t>
    </w:r>
    <w:sdt>
      <w:sdtPr>
        <w:rPr>
          <w:rStyle w:val="Numrodepage"/>
          <w:sz w:val="16"/>
          <w:szCs w:val="16"/>
        </w:rPr>
        <w:id w:val="-1747409694"/>
        <w:docPartObj>
          <w:docPartGallery w:val="Page Numbers (Bottom of Page)"/>
          <w:docPartUnique/>
        </w:docPartObj>
      </w:sdtPr>
      <w:sdtEndPr>
        <w:rPr>
          <w:rStyle w:val="Numrodepage"/>
        </w:rPr>
      </w:sdtEndPr>
      <w:sdtContent>
        <w:r w:rsidRPr="00FE43E8">
          <w:rPr>
            <w:rStyle w:val="Numrodepage"/>
            <w:szCs w:val="20"/>
          </w:rPr>
          <w:fldChar w:fldCharType="begin"/>
        </w:r>
        <w:r w:rsidRPr="00FE43E8">
          <w:rPr>
            <w:rStyle w:val="Numrodepage"/>
            <w:szCs w:val="20"/>
          </w:rPr>
          <w:instrText xml:space="preserve"> PAGE </w:instrText>
        </w:r>
        <w:r w:rsidRPr="00FE43E8">
          <w:rPr>
            <w:rStyle w:val="Numrodepage"/>
            <w:szCs w:val="20"/>
          </w:rPr>
          <w:fldChar w:fldCharType="separate"/>
        </w:r>
        <w:r>
          <w:rPr>
            <w:rStyle w:val="Numrodepage"/>
            <w:noProof/>
            <w:szCs w:val="20"/>
          </w:rPr>
          <w:t>2</w:t>
        </w:r>
        <w:r w:rsidRPr="00FE43E8">
          <w:rPr>
            <w:rStyle w:val="Numrodepage"/>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E6A3A" w14:textId="77777777" w:rsidR="00D440B3" w:rsidRDefault="00D440B3" w:rsidP="003671BD">
      <w:pPr>
        <w:spacing w:after="0" w:line="240" w:lineRule="auto"/>
      </w:pPr>
      <w:r>
        <w:separator/>
      </w:r>
    </w:p>
  </w:footnote>
  <w:footnote w:type="continuationSeparator" w:id="0">
    <w:p w14:paraId="2B70E37F" w14:textId="77777777" w:rsidR="00D440B3" w:rsidRDefault="00D440B3" w:rsidP="003671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97E67" w14:textId="77777777" w:rsidR="00AF1C96" w:rsidRDefault="00AF1C96">
    <w:pPr>
      <w:pStyle w:val="En-tte"/>
    </w:pPr>
    <w:r w:rsidRPr="00A161B2">
      <w:rPr>
        <w:noProof/>
        <w:lang w:eastAsia="fr-FR"/>
      </w:rPr>
      <w:drawing>
        <wp:inline distT="0" distB="0" distL="0" distR="0" wp14:anchorId="605ACEF8" wp14:editId="16C2DF08">
          <wp:extent cx="6120130" cy="575060"/>
          <wp:effectExtent l="19050" t="0" r="0" b="0"/>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120130" cy="575060"/>
                  </a:xfrm>
                  <a:prstGeom prst="rect">
                    <a:avLst/>
                  </a:prstGeom>
                  <a:noFill/>
                  <a:ln w="9525">
                    <a:noFill/>
                    <a:miter lim="800000"/>
                    <a:headEnd/>
                    <a:tailEnd/>
                  </a:ln>
                </pic:spPr>
              </pic:pic>
            </a:graphicData>
          </a:graphic>
        </wp:inline>
      </w:drawing>
    </w:r>
  </w:p>
  <w:p w14:paraId="6423042A" w14:textId="77777777" w:rsidR="00AF1C96" w:rsidRDefault="00AF1C96">
    <w:pPr>
      <w:pStyle w:val="En-tte"/>
    </w:pPr>
    <w:r w:rsidRPr="00A161B2">
      <w:rPr>
        <w:noProof/>
        <w:lang w:eastAsia="fr-FR"/>
      </w:rPr>
      <w:drawing>
        <wp:inline distT="0" distB="0" distL="0" distR="0" wp14:anchorId="4CF2EEB4" wp14:editId="1EBC3D18">
          <wp:extent cx="6119422" cy="130754"/>
          <wp:effectExtent l="19050" t="0" r="0" b="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129892" cy="130978"/>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F2334" w14:textId="77777777" w:rsidR="006F4B01" w:rsidRDefault="006F4B01" w:rsidP="00D256B8">
    <w:pPr>
      <w:pStyle w:val="En-tte"/>
    </w:pPr>
    <w:r w:rsidRPr="001078F0">
      <w:rPr>
        <w:noProof/>
        <w:lang w:eastAsia="fr-FR"/>
      </w:rPr>
      <w:drawing>
        <wp:anchor distT="0" distB="0" distL="114300" distR="114300" simplePos="0" relativeHeight="251670528" behindDoc="0" locked="0" layoutInCell="1" allowOverlap="1" wp14:anchorId="7702779F" wp14:editId="34B3F4E4">
          <wp:simplePos x="0" y="0"/>
          <wp:positionH relativeFrom="margin">
            <wp:posOffset>-729615</wp:posOffset>
          </wp:positionH>
          <wp:positionV relativeFrom="margin">
            <wp:posOffset>-695960</wp:posOffset>
          </wp:positionV>
          <wp:extent cx="7365365" cy="341630"/>
          <wp:effectExtent l="0" t="0" r="0" b="1270"/>
          <wp:wrapSquare wrapText="bothSides"/>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76" r="76"/>
                  <a:stretch/>
                </pic:blipFill>
                <pic:spPr bwMode="auto">
                  <a:xfrm>
                    <a:off x="0" y="0"/>
                    <a:ext cx="7365365" cy="341630"/>
                  </a:xfrm>
                  <a:prstGeom prst="rect">
                    <a:avLst/>
                  </a:prstGeom>
                  <a:ln>
                    <a:noFill/>
                  </a:ln>
                  <a:effectLst>
                    <a:reflection endPos="0" dist="50800" dir="5400000" sy="-100000" algn="bl" rotWithShape="0"/>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064613" w14:textId="77777777" w:rsidR="006F4B01" w:rsidRDefault="006F4B0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00E0" w14:textId="77777777" w:rsidR="006F4B01" w:rsidRDefault="006F4B01">
    <w:pPr>
      <w:pStyle w:val="En-tte"/>
    </w:pPr>
    <w:r w:rsidRPr="001078F0">
      <w:rPr>
        <w:noProof/>
        <w:lang w:eastAsia="fr-FR"/>
      </w:rPr>
      <w:drawing>
        <wp:anchor distT="0" distB="0" distL="114300" distR="114300" simplePos="0" relativeHeight="251674624" behindDoc="0" locked="0" layoutInCell="1" allowOverlap="1" wp14:anchorId="6580E1E6" wp14:editId="1C6732E3">
          <wp:simplePos x="0" y="0"/>
          <wp:positionH relativeFrom="margin">
            <wp:posOffset>-720090</wp:posOffset>
          </wp:positionH>
          <wp:positionV relativeFrom="margin">
            <wp:posOffset>-705485</wp:posOffset>
          </wp:positionV>
          <wp:extent cx="7365365" cy="341630"/>
          <wp:effectExtent l="0" t="0" r="6985" b="20320"/>
          <wp:wrapSquare wrapText="bothSides"/>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76" r="76"/>
                  <a:stretch/>
                </pic:blipFill>
                <pic:spPr bwMode="auto">
                  <a:xfrm>
                    <a:off x="0" y="0"/>
                    <a:ext cx="7365365" cy="341630"/>
                  </a:xfrm>
                  <a:prstGeom prst="rect">
                    <a:avLst/>
                  </a:prstGeom>
                  <a:ln>
                    <a:noFill/>
                  </a:ln>
                  <a:effectLst>
                    <a:reflection endPos="0" dist="50800" dir="5400000" sy="-100000" algn="bl" rotWithShape="0"/>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9248FA" w14:textId="77777777" w:rsidR="006F4B01" w:rsidRDefault="006F4B0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alt="fond_powerpoint_cube_vert.png" style="width:30pt;height:28.5pt;visibility:visible;mso-wrap-style:square" o:bullet="t">
        <v:imagedata r:id="rId1" o:title="fond_powerpoint_cube_vert"/>
      </v:shape>
    </w:pict>
  </w:numPicBullet>
  <w:abstractNum w:abstractNumId="0" w15:restartNumberingAfterBreak="0">
    <w:nsid w:val="0CC93658"/>
    <w:multiLevelType w:val="hybridMultilevel"/>
    <w:tmpl w:val="0614A7F0"/>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 w15:restartNumberingAfterBreak="0">
    <w:nsid w:val="15B57208"/>
    <w:multiLevelType w:val="hybridMultilevel"/>
    <w:tmpl w:val="B89813CE"/>
    <w:lvl w:ilvl="0" w:tplc="040C000F">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 w15:restartNumberingAfterBreak="0">
    <w:nsid w:val="1E2A76FC"/>
    <w:multiLevelType w:val="hybridMultilevel"/>
    <w:tmpl w:val="7848D5FA"/>
    <w:lvl w:ilvl="0" w:tplc="6C3CA01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385C10"/>
    <w:multiLevelType w:val="hybridMultilevel"/>
    <w:tmpl w:val="1D1C277E"/>
    <w:lvl w:ilvl="0" w:tplc="FF2E0FD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4D5EF6"/>
    <w:multiLevelType w:val="hybridMultilevel"/>
    <w:tmpl w:val="B3A2D6EA"/>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5" w15:restartNumberingAfterBreak="0">
    <w:nsid w:val="28993DBB"/>
    <w:multiLevelType w:val="hybridMultilevel"/>
    <w:tmpl w:val="AE543BDA"/>
    <w:lvl w:ilvl="0" w:tplc="A31E675C">
      <w:start w:val="1"/>
      <w:numFmt w:val="decimal"/>
      <w:lvlText w:val="1.%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2FD96227"/>
    <w:multiLevelType w:val="hybridMultilevel"/>
    <w:tmpl w:val="64E04536"/>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7" w15:restartNumberingAfterBreak="0">
    <w:nsid w:val="3E8817FB"/>
    <w:multiLevelType w:val="hybridMultilevel"/>
    <w:tmpl w:val="BDF26E0E"/>
    <w:lvl w:ilvl="0" w:tplc="8A16E770">
      <w:start w:val="1"/>
      <w:numFmt w:val="decimal"/>
      <w:pStyle w:val="Numerotation1"/>
      <w:lvlText w:val="%1"/>
      <w:lvlJc w:val="left"/>
      <w:pPr>
        <w:ind w:left="2506" w:hanging="360"/>
      </w:pPr>
      <w:rPr>
        <w:rFonts w:hint="default"/>
      </w:rPr>
    </w:lvl>
    <w:lvl w:ilvl="1" w:tplc="040C0019" w:tentative="1">
      <w:start w:val="1"/>
      <w:numFmt w:val="lowerLetter"/>
      <w:lvlText w:val="%2."/>
      <w:lvlJc w:val="left"/>
      <w:pPr>
        <w:ind w:left="3226" w:hanging="360"/>
      </w:pPr>
    </w:lvl>
    <w:lvl w:ilvl="2" w:tplc="040C001B" w:tentative="1">
      <w:start w:val="1"/>
      <w:numFmt w:val="lowerRoman"/>
      <w:lvlText w:val="%3."/>
      <w:lvlJc w:val="right"/>
      <w:pPr>
        <w:ind w:left="3946" w:hanging="180"/>
      </w:pPr>
    </w:lvl>
    <w:lvl w:ilvl="3" w:tplc="040C000F" w:tentative="1">
      <w:start w:val="1"/>
      <w:numFmt w:val="decimal"/>
      <w:lvlText w:val="%4."/>
      <w:lvlJc w:val="left"/>
      <w:pPr>
        <w:ind w:left="4666" w:hanging="360"/>
      </w:pPr>
    </w:lvl>
    <w:lvl w:ilvl="4" w:tplc="040C0019" w:tentative="1">
      <w:start w:val="1"/>
      <w:numFmt w:val="lowerLetter"/>
      <w:lvlText w:val="%5."/>
      <w:lvlJc w:val="left"/>
      <w:pPr>
        <w:ind w:left="5386" w:hanging="360"/>
      </w:pPr>
    </w:lvl>
    <w:lvl w:ilvl="5" w:tplc="040C001B" w:tentative="1">
      <w:start w:val="1"/>
      <w:numFmt w:val="lowerRoman"/>
      <w:lvlText w:val="%6."/>
      <w:lvlJc w:val="right"/>
      <w:pPr>
        <w:ind w:left="6106" w:hanging="180"/>
      </w:pPr>
    </w:lvl>
    <w:lvl w:ilvl="6" w:tplc="040C000F" w:tentative="1">
      <w:start w:val="1"/>
      <w:numFmt w:val="decimal"/>
      <w:lvlText w:val="%7."/>
      <w:lvlJc w:val="left"/>
      <w:pPr>
        <w:ind w:left="6826" w:hanging="360"/>
      </w:pPr>
    </w:lvl>
    <w:lvl w:ilvl="7" w:tplc="040C0019" w:tentative="1">
      <w:start w:val="1"/>
      <w:numFmt w:val="lowerLetter"/>
      <w:lvlText w:val="%8."/>
      <w:lvlJc w:val="left"/>
      <w:pPr>
        <w:ind w:left="7546" w:hanging="360"/>
      </w:pPr>
    </w:lvl>
    <w:lvl w:ilvl="8" w:tplc="040C001B" w:tentative="1">
      <w:start w:val="1"/>
      <w:numFmt w:val="lowerRoman"/>
      <w:lvlText w:val="%9."/>
      <w:lvlJc w:val="right"/>
      <w:pPr>
        <w:ind w:left="8266" w:hanging="180"/>
      </w:pPr>
    </w:lvl>
  </w:abstractNum>
  <w:abstractNum w:abstractNumId="8" w15:restartNumberingAfterBreak="0">
    <w:nsid w:val="454D58FE"/>
    <w:multiLevelType w:val="hybridMultilevel"/>
    <w:tmpl w:val="239A13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51DB17CA"/>
    <w:multiLevelType w:val="hybridMultilevel"/>
    <w:tmpl w:val="CDEEC3E0"/>
    <w:lvl w:ilvl="0" w:tplc="E99CAB44">
      <w:start w:val="1"/>
      <w:numFmt w:val="bullet"/>
      <w:lvlText w:val=""/>
      <w:lvlPicBulletId w:val="0"/>
      <w:lvlJc w:val="left"/>
      <w:pPr>
        <w:tabs>
          <w:tab w:val="num" w:pos="720"/>
        </w:tabs>
        <w:ind w:left="720" w:hanging="360"/>
      </w:pPr>
      <w:rPr>
        <w:rFonts w:ascii="Symbol" w:hAnsi="Symbol" w:hint="default"/>
      </w:rPr>
    </w:lvl>
    <w:lvl w:ilvl="1" w:tplc="E2742366" w:tentative="1">
      <w:start w:val="1"/>
      <w:numFmt w:val="bullet"/>
      <w:lvlText w:val=""/>
      <w:lvlJc w:val="left"/>
      <w:pPr>
        <w:tabs>
          <w:tab w:val="num" w:pos="1440"/>
        </w:tabs>
        <w:ind w:left="1440" w:hanging="360"/>
      </w:pPr>
      <w:rPr>
        <w:rFonts w:ascii="Symbol" w:hAnsi="Symbol" w:hint="default"/>
      </w:rPr>
    </w:lvl>
    <w:lvl w:ilvl="2" w:tplc="82044076" w:tentative="1">
      <w:start w:val="1"/>
      <w:numFmt w:val="bullet"/>
      <w:lvlText w:val=""/>
      <w:lvlJc w:val="left"/>
      <w:pPr>
        <w:tabs>
          <w:tab w:val="num" w:pos="2160"/>
        </w:tabs>
        <w:ind w:left="2160" w:hanging="360"/>
      </w:pPr>
      <w:rPr>
        <w:rFonts w:ascii="Symbol" w:hAnsi="Symbol" w:hint="default"/>
      </w:rPr>
    </w:lvl>
    <w:lvl w:ilvl="3" w:tplc="6EDA398C" w:tentative="1">
      <w:start w:val="1"/>
      <w:numFmt w:val="bullet"/>
      <w:lvlText w:val=""/>
      <w:lvlJc w:val="left"/>
      <w:pPr>
        <w:tabs>
          <w:tab w:val="num" w:pos="2880"/>
        </w:tabs>
        <w:ind w:left="2880" w:hanging="360"/>
      </w:pPr>
      <w:rPr>
        <w:rFonts w:ascii="Symbol" w:hAnsi="Symbol" w:hint="default"/>
      </w:rPr>
    </w:lvl>
    <w:lvl w:ilvl="4" w:tplc="05CCA510" w:tentative="1">
      <w:start w:val="1"/>
      <w:numFmt w:val="bullet"/>
      <w:lvlText w:val=""/>
      <w:lvlJc w:val="left"/>
      <w:pPr>
        <w:tabs>
          <w:tab w:val="num" w:pos="3600"/>
        </w:tabs>
        <w:ind w:left="3600" w:hanging="360"/>
      </w:pPr>
      <w:rPr>
        <w:rFonts w:ascii="Symbol" w:hAnsi="Symbol" w:hint="default"/>
      </w:rPr>
    </w:lvl>
    <w:lvl w:ilvl="5" w:tplc="F97A89D6" w:tentative="1">
      <w:start w:val="1"/>
      <w:numFmt w:val="bullet"/>
      <w:lvlText w:val=""/>
      <w:lvlJc w:val="left"/>
      <w:pPr>
        <w:tabs>
          <w:tab w:val="num" w:pos="4320"/>
        </w:tabs>
        <w:ind w:left="4320" w:hanging="360"/>
      </w:pPr>
      <w:rPr>
        <w:rFonts w:ascii="Symbol" w:hAnsi="Symbol" w:hint="default"/>
      </w:rPr>
    </w:lvl>
    <w:lvl w:ilvl="6" w:tplc="6428B3AE" w:tentative="1">
      <w:start w:val="1"/>
      <w:numFmt w:val="bullet"/>
      <w:lvlText w:val=""/>
      <w:lvlJc w:val="left"/>
      <w:pPr>
        <w:tabs>
          <w:tab w:val="num" w:pos="5040"/>
        </w:tabs>
        <w:ind w:left="5040" w:hanging="360"/>
      </w:pPr>
      <w:rPr>
        <w:rFonts w:ascii="Symbol" w:hAnsi="Symbol" w:hint="default"/>
      </w:rPr>
    </w:lvl>
    <w:lvl w:ilvl="7" w:tplc="96F2648A" w:tentative="1">
      <w:start w:val="1"/>
      <w:numFmt w:val="bullet"/>
      <w:lvlText w:val=""/>
      <w:lvlJc w:val="left"/>
      <w:pPr>
        <w:tabs>
          <w:tab w:val="num" w:pos="5760"/>
        </w:tabs>
        <w:ind w:left="5760" w:hanging="360"/>
      </w:pPr>
      <w:rPr>
        <w:rFonts w:ascii="Symbol" w:hAnsi="Symbol" w:hint="default"/>
      </w:rPr>
    </w:lvl>
    <w:lvl w:ilvl="8" w:tplc="94201BA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3CE3D12"/>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4136DF"/>
    <w:multiLevelType w:val="hybridMultilevel"/>
    <w:tmpl w:val="783281F8"/>
    <w:lvl w:ilvl="0" w:tplc="040C000F">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12" w15:restartNumberingAfterBreak="0">
    <w:nsid w:val="58310C9C"/>
    <w:multiLevelType w:val="hybridMultilevel"/>
    <w:tmpl w:val="7946D410"/>
    <w:lvl w:ilvl="0" w:tplc="E580E520">
      <w:start w:val="1"/>
      <w:numFmt w:val="bullet"/>
      <w:lvlText w:val="▸"/>
      <w:lvlJc w:val="left"/>
      <w:pPr>
        <w:ind w:left="2506" w:hanging="360"/>
      </w:pPr>
      <w:rPr>
        <w:rFonts w:ascii="OpenSymbol" w:hAnsi="OpenSymbol" w:hint="default"/>
        <w:b w:val="0"/>
        <w:i w:val="0"/>
        <w:sz w:val="16"/>
      </w:rPr>
    </w:lvl>
    <w:lvl w:ilvl="1" w:tplc="040C0003" w:tentative="1">
      <w:start w:val="1"/>
      <w:numFmt w:val="bullet"/>
      <w:lvlText w:val="o"/>
      <w:lvlJc w:val="left"/>
      <w:pPr>
        <w:ind w:left="1440" w:hanging="360"/>
      </w:pPr>
      <w:rPr>
        <w:rFonts w:ascii="Courier New" w:hAnsi="Courier New" w:cs="Courier New" w:hint="default"/>
      </w:rPr>
    </w:lvl>
    <w:lvl w:ilvl="2" w:tplc="0AB40852">
      <w:start w:val="1"/>
      <w:numFmt w:val="bullet"/>
      <w:pStyle w:val="Puce1"/>
      <w:lvlText w:val="▸"/>
      <w:lvlJc w:val="left"/>
      <w:pPr>
        <w:ind w:left="2160" w:hanging="360"/>
      </w:pPr>
      <w:rPr>
        <w:rFonts w:ascii="OpenSymbol" w:hAnsi="OpenSymbol" w:hint="default"/>
        <w:b w:val="0"/>
        <w:i w:val="0"/>
        <w:sz w:val="20"/>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8E1795A"/>
    <w:multiLevelType w:val="hybridMultilevel"/>
    <w:tmpl w:val="A886AB78"/>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4" w15:restartNumberingAfterBreak="0">
    <w:nsid w:val="5E8435FE"/>
    <w:multiLevelType w:val="hybridMultilevel"/>
    <w:tmpl w:val="DA42D9D6"/>
    <w:lvl w:ilvl="0" w:tplc="7DBAAB4A">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F5639D6"/>
    <w:multiLevelType w:val="hybridMultilevel"/>
    <w:tmpl w:val="1B224C58"/>
    <w:lvl w:ilvl="0" w:tplc="2304CF42">
      <w:start w:val="1"/>
      <w:numFmt w:val="bullet"/>
      <w:lvlText w:val=""/>
      <w:lvlPicBulletId w:val="0"/>
      <w:lvlJc w:val="left"/>
      <w:pPr>
        <w:tabs>
          <w:tab w:val="num" w:pos="720"/>
        </w:tabs>
        <w:ind w:left="720" w:hanging="360"/>
      </w:pPr>
      <w:rPr>
        <w:rFonts w:ascii="Symbol" w:hAnsi="Symbol" w:hint="default"/>
      </w:rPr>
    </w:lvl>
    <w:lvl w:ilvl="1" w:tplc="C64A8984" w:tentative="1">
      <w:start w:val="1"/>
      <w:numFmt w:val="bullet"/>
      <w:lvlText w:val=""/>
      <w:lvlJc w:val="left"/>
      <w:pPr>
        <w:tabs>
          <w:tab w:val="num" w:pos="1440"/>
        </w:tabs>
        <w:ind w:left="1440" w:hanging="360"/>
      </w:pPr>
      <w:rPr>
        <w:rFonts w:ascii="Symbol" w:hAnsi="Symbol" w:hint="default"/>
      </w:rPr>
    </w:lvl>
    <w:lvl w:ilvl="2" w:tplc="086681DA" w:tentative="1">
      <w:start w:val="1"/>
      <w:numFmt w:val="bullet"/>
      <w:lvlText w:val=""/>
      <w:lvlJc w:val="left"/>
      <w:pPr>
        <w:tabs>
          <w:tab w:val="num" w:pos="2160"/>
        </w:tabs>
        <w:ind w:left="2160" w:hanging="360"/>
      </w:pPr>
      <w:rPr>
        <w:rFonts w:ascii="Symbol" w:hAnsi="Symbol" w:hint="default"/>
      </w:rPr>
    </w:lvl>
    <w:lvl w:ilvl="3" w:tplc="F4365EF6" w:tentative="1">
      <w:start w:val="1"/>
      <w:numFmt w:val="bullet"/>
      <w:lvlText w:val=""/>
      <w:lvlJc w:val="left"/>
      <w:pPr>
        <w:tabs>
          <w:tab w:val="num" w:pos="2880"/>
        </w:tabs>
        <w:ind w:left="2880" w:hanging="360"/>
      </w:pPr>
      <w:rPr>
        <w:rFonts w:ascii="Symbol" w:hAnsi="Symbol" w:hint="default"/>
      </w:rPr>
    </w:lvl>
    <w:lvl w:ilvl="4" w:tplc="5AF84D08" w:tentative="1">
      <w:start w:val="1"/>
      <w:numFmt w:val="bullet"/>
      <w:lvlText w:val=""/>
      <w:lvlJc w:val="left"/>
      <w:pPr>
        <w:tabs>
          <w:tab w:val="num" w:pos="3600"/>
        </w:tabs>
        <w:ind w:left="3600" w:hanging="360"/>
      </w:pPr>
      <w:rPr>
        <w:rFonts w:ascii="Symbol" w:hAnsi="Symbol" w:hint="default"/>
      </w:rPr>
    </w:lvl>
    <w:lvl w:ilvl="5" w:tplc="BFB2C512" w:tentative="1">
      <w:start w:val="1"/>
      <w:numFmt w:val="bullet"/>
      <w:lvlText w:val=""/>
      <w:lvlJc w:val="left"/>
      <w:pPr>
        <w:tabs>
          <w:tab w:val="num" w:pos="4320"/>
        </w:tabs>
        <w:ind w:left="4320" w:hanging="360"/>
      </w:pPr>
      <w:rPr>
        <w:rFonts w:ascii="Symbol" w:hAnsi="Symbol" w:hint="default"/>
      </w:rPr>
    </w:lvl>
    <w:lvl w:ilvl="6" w:tplc="E236DDFE" w:tentative="1">
      <w:start w:val="1"/>
      <w:numFmt w:val="bullet"/>
      <w:lvlText w:val=""/>
      <w:lvlJc w:val="left"/>
      <w:pPr>
        <w:tabs>
          <w:tab w:val="num" w:pos="5040"/>
        </w:tabs>
        <w:ind w:left="5040" w:hanging="360"/>
      </w:pPr>
      <w:rPr>
        <w:rFonts w:ascii="Symbol" w:hAnsi="Symbol" w:hint="default"/>
      </w:rPr>
    </w:lvl>
    <w:lvl w:ilvl="7" w:tplc="DC762A0E" w:tentative="1">
      <w:start w:val="1"/>
      <w:numFmt w:val="bullet"/>
      <w:lvlText w:val=""/>
      <w:lvlJc w:val="left"/>
      <w:pPr>
        <w:tabs>
          <w:tab w:val="num" w:pos="5760"/>
        </w:tabs>
        <w:ind w:left="5760" w:hanging="360"/>
      </w:pPr>
      <w:rPr>
        <w:rFonts w:ascii="Symbol" w:hAnsi="Symbol" w:hint="default"/>
      </w:rPr>
    </w:lvl>
    <w:lvl w:ilvl="8" w:tplc="A18C0B98"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5F672C82"/>
    <w:multiLevelType w:val="multilevel"/>
    <w:tmpl w:val="7B340880"/>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659A0EC9"/>
    <w:multiLevelType w:val="hybridMultilevel"/>
    <w:tmpl w:val="B49075E0"/>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8" w15:restartNumberingAfterBreak="0">
    <w:nsid w:val="66924DFB"/>
    <w:multiLevelType w:val="hybridMultilevel"/>
    <w:tmpl w:val="9C1425E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9" w15:restartNumberingAfterBreak="0">
    <w:nsid w:val="77611ACB"/>
    <w:multiLevelType w:val="hybridMultilevel"/>
    <w:tmpl w:val="0B006B2E"/>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0" w15:restartNumberingAfterBreak="0">
    <w:nsid w:val="79B55A16"/>
    <w:multiLevelType w:val="hybridMultilevel"/>
    <w:tmpl w:val="9D36928E"/>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num w:numId="1" w16cid:durableId="1895310848">
    <w:abstractNumId w:val="2"/>
  </w:num>
  <w:num w:numId="2" w16cid:durableId="831213779">
    <w:abstractNumId w:val="3"/>
  </w:num>
  <w:num w:numId="3" w16cid:durableId="1385249218">
    <w:abstractNumId w:val="16"/>
  </w:num>
  <w:num w:numId="4" w16cid:durableId="1770462862">
    <w:abstractNumId w:val="16"/>
    <w:lvlOverride w:ilvl="0">
      <w:startOverride w:val="1"/>
    </w:lvlOverride>
  </w:num>
  <w:num w:numId="5" w16cid:durableId="357967446">
    <w:abstractNumId w:val="16"/>
    <w:lvlOverride w:ilvl="0">
      <w:startOverride w:val="1"/>
    </w:lvlOverride>
  </w:num>
  <w:num w:numId="6" w16cid:durableId="588731231">
    <w:abstractNumId w:val="14"/>
  </w:num>
  <w:num w:numId="7" w16cid:durableId="842355184">
    <w:abstractNumId w:val="5"/>
  </w:num>
  <w:num w:numId="8" w16cid:durableId="1310135213">
    <w:abstractNumId w:val="10"/>
  </w:num>
  <w:num w:numId="9" w16cid:durableId="1499736328">
    <w:abstractNumId w:val="12"/>
  </w:num>
  <w:num w:numId="10" w16cid:durableId="475532064">
    <w:abstractNumId w:val="7"/>
  </w:num>
  <w:num w:numId="11" w16cid:durableId="2128422463">
    <w:abstractNumId w:val="15"/>
  </w:num>
  <w:num w:numId="12" w16cid:durableId="913471626">
    <w:abstractNumId w:val="9"/>
  </w:num>
  <w:num w:numId="13" w16cid:durableId="1733239074">
    <w:abstractNumId w:val="8"/>
  </w:num>
  <w:num w:numId="14" w16cid:durableId="1267074631">
    <w:abstractNumId w:val="4"/>
  </w:num>
  <w:num w:numId="15" w16cid:durableId="1696997018">
    <w:abstractNumId w:val="1"/>
  </w:num>
  <w:num w:numId="16" w16cid:durableId="440104217">
    <w:abstractNumId w:val="18"/>
  </w:num>
  <w:num w:numId="17" w16cid:durableId="1863592989">
    <w:abstractNumId w:val="20"/>
  </w:num>
  <w:num w:numId="18" w16cid:durableId="600331847">
    <w:abstractNumId w:val="11"/>
  </w:num>
  <w:num w:numId="19" w16cid:durableId="1113742301">
    <w:abstractNumId w:val="6"/>
  </w:num>
  <w:num w:numId="20" w16cid:durableId="860170364">
    <w:abstractNumId w:val="17"/>
  </w:num>
  <w:num w:numId="21" w16cid:durableId="1024598998">
    <w:abstractNumId w:val="19"/>
  </w:num>
  <w:num w:numId="22" w16cid:durableId="293759616">
    <w:abstractNumId w:val="0"/>
  </w:num>
  <w:num w:numId="23" w16cid:durableId="8457464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E9"/>
    <w:rsid w:val="00000D28"/>
    <w:rsid w:val="00001EAD"/>
    <w:rsid w:val="00001F4B"/>
    <w:rsid w:val="00005409"/>
    <w:rsid w:val="00010654"/>
    <w:rsid w:val="00011C0D"/>
    <w:rsid w:val="000121E3"/>
    <w:rsid w:val="00014B19"/>
    <w:rsid w:val="00020655"/>
    <w:rsid w:val="00021119"/>
    <w:rsid w:val="00022BDE"/>
    <w:rsid w:val="00026263"/>
    <w:rsid w:val="000265C9"/>
    <w:rsid w:val="00027D35"/>
    <w:rsid w:val="00030898"/>
    <w:rsid w:val="00030E99"/>
    <w:rsid w:val="00033874"/>
    <w:rsid w:val="00033F98"/>
    <w:rsid w:val="00034107"/>
    <w:rsid w:val="000344D9"/>
    <w:rsid w:val="0004190D"/>
    <w:rsid w:val="00042180"/>
    <w:rsid w:val="000452D0"/>
    <w:rsid w:val="00051583"/>
    <w:rsid w:val="000518D2"/>
    <w:rsid w:val="00052C2A"/>
    <w:rsid w:val="00054F3A"/>
    <w:rsid w:val="000552B0"/>
    <w:rsid w:val="000608CE"/>
    <w:rsid w:val="0006294A"/>
    <w:rsid w:val="00062C9B"/>
    <w:rsid w:val="00065509"/>
    <w:rsid w:val="00066C81"/>
    <w:rsid w:val="00071094"/>
    <w:rsid w:val="00072BBD"/>
    <w:rsid w:val="00073144"/>
    <w:rsid w:val="000743FC"/>
    <w:rsid w:val="0007720B"/>
    <w:rsid w:val="00087DA1"/>
    <w:rsid w:val="00091021"/>
    <w:rsid w:val="00093026"/>
    <w:rsid w:val="0009394B"/>
    <w:rsid w:val="00095027"/>
    <w:rsid w:val="000978F0"/>
    <w:rsid w:val="00097D66"/>
    <w:rsid w:val="000A0C13"/>
    <w:rsid w:val="000A0ED1"/>
    <w:rsid w:val="000A192B"/>
    <w:rsid w:val="000A27A0"/>
    <w:rsid w:val="000A3124"/>
    <w:rsid w:val="000A4365"/>
    <w:rsid w:val="000A50B2"/>
    <w:rsid w:val="000A7D4A"/>
    <w:rsid w:val="000B0704"/>
    <w:rsid w:val="000B249B"/>
    <w:rsid w:val="000B542D"/>
    <w:rsid w:val="000B5485"/>
    <w:rsid w:val="000B56EA"/>
    <w:rsid w:val="000B587D"/>
    <w:rsid w:val="000B72FF"/>
    <w:rsid w:val="000C677D"/>
    <w:rsid w:val="000D2460"/>
    <w:rsid w:val="000D329B"/>
    <w:rsid w:val="000D390F"/>
    <w:rsid w:val="000D43E4"/>
    <w:rsid w:val="000E06D4"/>
    <w:rsid w:val="000E0999"/>
    <w:rsid w:val="000E0B12"/>
    <w:rsid w:val="000E0F58"/>
    <w:rsid w:val="000E1AC3"/>
    <w:rsid w:val="000E1B4D"/>
    <w:rsid w:val="000E342E"/>
    <w:rsid w:val="000E3AA3"/>
    <w:rsid w:val="000E4720"/>
    <w:rsid w:val="000E5393"/>
    <w:rsid w:val="000F1EB2"/>
    <w:rsid w:val="000F2C4D"/>
    <w:rsid w:val="000F3697"/>
    <w:rsid w:val="000F5262"/>
    <w:rsid w:val="000F6C6F"/>
    <w:rsid w:val="000F72E5"/>
    <w:rsid w:val="000F7AAE"/>
    <w:rsid w:val="000F7FD2"/>
    <w:rsid w:val="001030E1"/>
    <w:rsid w:val="0010785A"/>
    <w:rsid w:val="00112406"/>
    <w:rsid w:val="00112C8E"/>
    <w:rsid w:val="00113459"/>
    <w:rsid w:val="00117BD5"/>
    <w:rsid w:val="001202F5"/>
    <w:rsid w:val="0012044B"/>
    <w:rsid w:val="00121E1E"/>
    <w:rsid w:val="00121F62"/>
    <w:rsid w:val="00122581"/>
    <w:rsid w:val="00122B2E"/>
    <w:rsid w:val="001243F3"/>
    <w:rsid w:val="001251FB"/>
    <w:rsid w:val="001266EF"/>
    <w:rsid w:val="001327F5"/>
    <w:rsid w:val="00135413"/>
    <w:rsid w:val="001365E6"/>
    <w:rsid w:val="001365F7"/>
    <w:rsid w:val="001401E8"/>
    <w:rsid w:val="001419D7"/>
    <w:rsid w:val="00143FF5"/>
    <w:rsid w:val="001444D3"/>
    <w:rsid w:val="00144A91"/>
    <w:rsid w:val="001502C9"/>
    <w:rsid w:val="00151BBB"/>
    <w:rsid w:val="00151F50"/>
    <w:rsid w:val="001548C3"/>
    <w:rsid w:val="00156219"/>
    <w:rsid w:val="001567BA"/>
    <w:rsid w:val="00156D10"/>
    <w:rsid w:val="00156D55"/>
    <w:rsid w:val="00157D98"/>
    <w:rsid w:val="00161199"/>
    <w:rsid w:val="0016210C"/>
    <w:rsid w:val="00162E9D"/>
    <w:rsid w:val="00163D3C"/>
    <w:rsid w:val="00166A9C"/>
    <w:rsid w:val="00167B14"/>
    <w:rsid w:val="001703A9"/>
    <w:rsid w:val="001720B2"/>
    <w:rsid w:val="00173FC1"/>
    <w:rsid w:val="0017640E"/>
    <w:rsid w:val="0018688C"/>
    <w:rsid w:val="00186FC9"/>
    <w:rsid w:val="00190727"/>
    <w:rsid w:val="00190CA6"/>
    <w:rsid w:val="001913F8"/>
    <w:rsid w:val="00192A34"/>
    <w:rsid w:val="0019380E"/>
    <w:rsid w:val="00193F71"/>
    <w:rsid w:val="001957F6"/>
    <w:rsid w:val="001B0ABB"/>
    <w:rsid w:val="001B14B0"/>
    <w:rsid w:val="001B183D"/>
    <w:rsid w:val="001B18D7"/>
    <w:rsid w:val="001B22BB"/>
    <w:rsid w:val="001B2E8B"/>
    <w:rsid w:val="001B485E"/>
    <w:rsid w:val="001B49B6"/>
    <w:rsid w:val="001B56EF"/>
    <w:rsid w:val="001B70F6"/>
    <w:rsid w:val="001B73C1"/>
    <w:rsid w:val="001B7EB5"/>
    <w:rsid w:val="001C2A4E"/>
    <w:rsid w:val="001C4049"/>
    <w:rsid w:val="001C6D3F"/>
    <w:rsid w:val="001D0319"/>
    <w:rsid w:val="001D03D4"/>
    <w:rsid w:val="001D14E0"/>
    <w:rsid w:val="001D5E09"/>
    <w:rsid w:val="001D73A7"/>
    <w:rsid w:val="001E3A62"/>
    <w:rsid w:val="001E4A85"/>
    <w:rsid w:val="001E58CA"/>
    <w:rsid w:val="001E6859"/>
    <w:rsid w:val="001E7F97"/>
    <w:rsid w:val="001F106F"/>
    <w:rsid w:val="001F12D5"/>
    <w:rsid w:val="001F19A9"/>
    <w:rsid w:val="001F4672"/>
    <w:rsid w:val="001F55B7"/>
    <w:rsid w:val="00206E13"/>
    <w:rsid w:val="00211D3A"/>
    <w:rsid w:val="00212599"/>
    <w:rsid w:val="00212887"/>
    <w:rsid w:val="00215EFE"/>
    <w:rsid w:val="002171B7"/>
    <w:rsid w:val="002200D9"/>
    <w:rsid w:val="002206F6"/>
    <w:rsid w:val="00220D74"/>
    <w:rsid w:val="00220F44"/>
    <w:rsid w:val="00221B34"/>
    <w:rsid w:val="00221E33"/>
    <w:rsid w:val="00223A62"/>
    <w:rsid w:val="002258AC"/>
    <w:rsid w:val="00230642"/>
    <w:rsid w:val="00230908"/>
    <w:rsid w:val="00231865"/>
    <w:rsid w:val="00234513"/>
    <w:rsid w:val="00235059"/>
    <w:rsid w:val="002401F0"/>
    <w:rsid w:val="0024149B"/>
    <w:rsid w:val="00241E05"/>
    <w:rsid w:val="00242C22"/>
    <w:rsid w:val="0024573D"/>
    <w:rsid w:val="00247D73"/>
    <w:rsid w:val="00247FC7"/>
    <w:rsid w:val="002506E1"/>
    <w:rsid w:val="002516D8"/>
    <w:rsid w:val="002605DC"/>
    <w:rsid w:val="0026205F"/>
    <w:rsid w:val="0026279B"/>
    <w:rsid w:val="00264A76"/>
    <w:rsid w:val="00266FFC"/>
    <w:rsid w:val="00267B48"/>
    <w:rsid w:val="0027387F"/>
    <w:rsid w:val="002751AB"/>
    <w:rsid w:val="0027606B"/>
    <w:rsid w:val="002760A8"/>
    <w:rsid w:val="00276A87"/>
    <w:rsid w:val="0028295F"/>
    <w:rsid w:val="002830A8"/>
    <w:rsid w:val="00285ADD"/>
    <w:rsid w:val="00285C49"/>
    <w:rsid w:val="002869CF"/>
    <w:rsid w:val="00294F66"/>
    <w:rsid w:val="00295771"/>
    <w:rsid w:val="002963F1"/>
    <w:rsid w:val="00296F8D"/>
    <w:rsid w:val="002A50FC"/>
    <w:rsid w:val="002A77E3"/>
    <w:rsid w:val="002B0751"/>
    <w:rsid w:val="002B0AF8"/>
    <w:rsid w:val="002B1DB0"/>
    <w:rsid w:val="002B357D"/>
    <w:rsid w:val="002B3D15"/>
    <w:rsid w:val="002B5A78"/>
    <w:rsid w:val="002B6AE8"/>
    <w:rsid w:val="002B6BDB"/>
    <w:rsid w:val="002B6D7C"/>
    <w:rsid w:val="002B734E"/>
    <w:rsid w:val="002B7DA8"/>
    <w:rsid w:val="002C17F0"/>
    <w:rsid w:val="002C3DC6"/>
    <w:rsid w:val="002C4399"/>
    <w:rsid w:val="002C6765"/>
    <w:rsid w:val="002D06FB"/>
    <w:rsid w:val="002D6314"/>
    <w:rsid w:val="002D6EE8"/>
    <w:rsid w:val="002E0DC1"/>
    <w:rsid w:val="002E14E0"/>
    <w:rsid w:val="002E219C"/>
    <w:rsid w:val="002E774F"/>
    <w:rsid w:val="002F148C"/>
    <w:rsid w:val="002F4111"/>
    <w:rsid w:val="002F5B89"/>
    <w:rsid w:val="002F6D87"/>
    <w:rsid w:val="002F7062"/>
    <w:rsid w:val="00300101"/>
    <w:rsid w:val="00302EEA"/>
    <w:rsid w:val="003058A0"/>
    <w:rsid w:val="003063CD"/>
    <w:rsid w:val="00306419"/>
    <w:rsid w:val="003067A1"/>
    <w:rsid w:val="003077C9"/>
    <w:rsid w:val="00310505"/>
    <w:rsid w:val="0031611C"/>
    <w:rsid w:val="0031668E"/>
    <w:rsid w:val="00316C52"/>
    <w:rsid w:val="00317FFA"/>
    <w:rsid w:val="00320451"/>
    <w:rsid w:val="00321212"/>
    <w:rsid w:val="00324E30"/>
    <w:rsid w:val="0032612E"/>
    <w:rsid w:val="00326843"/>
    <w:rsid w:val="00326F4A"/>
    <w:rsid w:val="00330CF5"/>
    <w:rsid w:val="00332653"/>
    <w:rsid w:val="00333BF1"/>
    <w:rsid w:val="00333FB2"/>
    <w:rsid w:val="00335BEE"/>
    <w:rsid w:val="00337530"/>
    <w:rsid w:val="00341D97"/>
    <w:rsid w:val="0034330F"/>
    <w:rsid w:val="0034500D"/>
    <w:rsid w:val="00345654"/>
    <w:rsid w:val="00345912"/>
    <w:rsid w:val="00351421"/>
    <w:rsid w:val="003521E4"/>
    <w:rsid w:val="00353223"/>
    <w:rsid w:val="00353C66"/>
    <w:rsid w:val="00353D51"/>
    <w:rsid w:val="00353D5E"/>
    <w:rsid w:val="00364A6D"/>
    <w:rsid w:val="0036604B"/>
    <w:rsid w:val="00366754"/>
    <w:rsid w:val="003670A3"/>
    <w:rsid w:val="003671BD"/>
    <w:rsid w:val="0036748C"/>
    <w:rsid w:val="00371866"/>
    <w:rsid w:val="00372FF1"/>
    <w:rsid w:val="00381DCD"/>
    <w:rsid w:val="00384637"/>
    <w:rsid w:val="00384AA9"/>
    <w:rsid w:val="0038522F"/>
    <w:rsid w:val="00391CCD"/>
    <w:rsid w:val="00391F56"/>
    <w:rsid w:val="00392095"/>
    <w:rsid w:val="00392E04"/>
    <w:rsid w:val="003938B7"/>
    <w:rsid w:val="003952D6"/>
    <w:rsid w:val="003A074D"/>
    <w:rsid w:val="003A0781"/>
    <w:rsid w:val="003A312F"/>
    <w:rsid w:val="003A35D4"/>
    <w:rsid w:val="003A421B"/>
    <w:rsid w:val="003B18B3"/>
    <w:rsid w:val="003B237D"/>
    <w:rsid w:val="003B31D2"/>
    <w:rsid w:val="003B3957"/>
    <w:rsid w:val="003B3A07"/>
    <w:rsid w:val="003B685E"/>
    <w:rsid w:val="003C085F"/>
    <w:rsid w:val="003C29DF"/>
    <w:rsid w:val="003C29E5"/>
    <w:rsid w:val="003C3683"/>
    <w:rsid w:val="003D0555"/>
    <w:rsid w:val="003D0FCA"/>
    <w:rsid w:val="003D25CA"/>
    <w:rsid w:val="003D2913"/>
    <w:rsid w:val="003D557B"/>
    <w:rsid w:val="003D5FEF"/>
    <w:rsid w:val="003D6D72"/>
    <w:rsid w:val="003D6FB6"/>
    <w:rsid w:val="003D73B4"/>
    <w:rsid w:val="003D7E6F"/>
    <w:rsid w:val="003E1935"/>
    <w:rsid w:val="003E40CF"/>
    <w:rsid w:val="003E489B"/>
    <w:rsid w:val="003E57AE"/>
    <w:rsid w:val="003E65E0"/>
    <w:rsid w:val="003E7FBC"/>
    <w:rsid w:val="003F2D6B"/>
    <w:rsid w:val="003F2FC3"/>
    <w:rsid w:val="003F3C6C"/>
    <w:rsid w:val="003F4B2F"/>
    <w:rsid w:val="003F4CC7"/>
    <w:rsid w:val="003F5233"/>
    <w:rsid w:val="003F6302"/>
    <w:rsid w:val="003F7105"/>
    <w:rsid w:val="00402CB4"/>
    <w:rsid w:val="00405936"/>
    <w:rsid w:val="00405E56"/>
    <w:rsid w:val="00406873"/>
    <w:rsid w:val="00411169"/>
    <w:rsid w:val="00411B78"/>
    <w:rsid w:val="00415E6C"/>
    <w:rsid w:val="00420C0E"/>
    <w:rsid w:val="004224D1"/>
    <w:rsid w:val="0042260D"/>
    <w:rsid w:val="004227C1"/>
    <w:rsid w:val="00423984"/>
    <w:rsid w:val="00426D13"/>
    <w:rsid w:val="00427B5B"/>
    <w:rsid w:val="00431C36"/>
    <w:rsid w:val="00431CC9"/>
    <w:rsid w:val="00432F3F"/>
    <w:rsid w:val="00437BB5"/>
    <w:rsid w:val="004400F5"/>
    <w:rsid w:val="00441732"/>
    <w:rsid w:val="00443402"/>
    <w:rsid w:val="00443BCD"/>
    <w:rsid w:val="00445189"/>
    <w:rsid w:val="00445B9F"/>
    <w:rsid w:val="00447EA0"/>
    <w:rsid w:val="00454E31"/>
    <w:rsid w:val="004551FC"/>
    <w:rsid w:val="00457DEE"/>
    <w:rsid w:val="00461EA2"/>
    <w:rsid w:val="0046211D"/>
    <w:rsid w:val="0046395E"/>
    <w:rsid w:val="00464B5E"/>
    <w:rsid w:val="004733CB"/>
    <w:rsid w:val="004769AD"/>
    <w:rsid w:val="004775E5"/>
    <w:rsid w:val="00490ACB"/>
    <w:rsid w:val="00492F69"/>
    <w:rsid w:val="004931FA"/>
    <w:rsid w:val="00495DB4"/>
    <w:rsid w:val="00496831"/>
    <w:rsid w:val="00497145"/>
    <w:rsid w:val="004B1C0C"/>
    <w:rsid w:val="004B2C6B"/>
    <w:rsid w:val="004B3A4F"/>
    <w:rsid w:val="004B438D"/>
    <w:rsid w:val="004C0B38"/>
    <w:rsid w:val="004C3317"/>
    <w:rsid w:val="004C51A7"/>
    <w:rsid w:val="004C7D0D"/>
    <w:rsid w:val="004D26EA"/>
    <w:rsid w:val="004D3019"/>
    <w:rsid w:val="004D4094"/>
    <w:rsid w:val="004D49E9"/>
    <w:rsid w:val="004D66DD"/>
    <w:rsid w:val="004E13D7"/>
    <w:rsid w:val="004E2D44"/>
    <w:rsid w:val="004E5D30"/>
    <w:rsid w:val="004E649A"/>
    <w:rsid w:val="004E7FD0"/>
    <w:rsid w:val="004F0C8C"/>
    <w:rsid w:val="004F1F20"/>
    <w:rsid w:val="004F6C7C"/>
    <w:rsid w:val="004F74A0"/>
    <w:rsid w:val="004F77C7"/>
    <w:rsid w:val="00501B20"/>
    <w:rsid w:val="005059FA"/>
    <w:rsid w:val="005100C3"/>
    <w:rsid w:val="00510696"/>
    <w:rsid w:val="005111FA"/>
    <w:rsid w:val="00511240"/>
    <w:rsid w:val="0051167C"/>
    <w:rsid w:val="005116A3"/>
    <w:rsid w:val="00512010"/>
    <w:rsid w:val="00516AA8"/>
    <w:rsid w:val="00516F48"/>
    <w:rsid w:val="005217A5"/>
    <w:rsid w:val="005245E7"/>
    <w:rsid w:val="00530872"/>
    <w:rsid w:val="005317FE"/>
    <w:rsid w:val="00531C8D"/>
    <w:rsid w:val="00532A4D"/>
    <w:rsid w:val="00532A66"/>
    <w:rsid w:val="00532D0E"/>
    <w:rsid w:val="005335BC"/>
    <w:rsid w:val="005356DC"/>
    <w:rsid w:val="00536C23"/>
    <w:rsid w:val="005511E1"/>
    <w:rsid w:val="005552BC"/>
    <w:rsid w:val="00556CFF"/>
    <w:rsid w:val="00557BC8"/>
    <w:rsid w:val="00561990"/>
    <w:rsid w:val="00562161"/>
    <w:rsid w:val="0056248E"/>
    <w:rsid w:val="00562603"/>
    <w:rsid w:val="0056386E"/>
    <w:rsid w:val="005639E6"/>
    <w:rsid w:val="005640D7"/>
    <w:rsid w:val="005647DB"/>
    <w:rsid w:val="005715BB"/>
    <w:rsid w:val="0057374F"/>
    <w:rsid w:val="00574D46"/>
    <w:rsid w:val="005779FD"/>
    <w:rsid w:val="005801BE"/>
    <w:rsid w:val="005816CB"/>
    <w:rsid w:val="00582824"/>
    <w:rsid w:val="00583D90"/>
    <w:rsid w:val="00584FFC"/>
    <w:rsid w:val="00585344"/>
    <w:rsid w:val="00585875"/>
    <w:rsid w:val="00591D0B"/>
    <w:rsid w:val="005921D8"/>
    <w:rsid w:val="005926C4"/>
    <w:rsid w:val="005959C9"/>
    <w:rsid w:val="00596B5D"/>
    <w:rsid w:val="005A2D49"/>
    <w:rsid w:val="005A3757"/>
    <w:rsid w:val="005A4371"/>
    <w:rsid w:val="005A4BE6"/>
    <w:rsid w:val="005A5D61"/>
    <w:rsid w:val="005A6590"/>
    <w:rsid w:val="005A66B0"/>
    <w:rsid w:val="005A701B"/>
    <w:rsid w:val="005A767C"/>
    <w:rsid w:val="005B0A14"/>
    <w:rsid w:val="005B17E4"/>
    <w:rsid w:val="005B1929"/>
    <w:rsid w:val="005B2145"/>
    <w:rsid w:val="005B2A53"/>
    <w:rsid w:val="005B2DE6"/>
    <w:rsid w:val="005B3552"/>
    <w:rsid w:val="005B3C8A"/>
    <w:rsid w:val="005B3F68"/>
    <w:rsid w:val="005B4588"/>
    <w:rsid w:val="005B58AF"/>
    <w:rsid w:val="005C08BD"/>
    <w:rsid w:val="005C0C6C"/>
    <w:rsid w:val="005C0D20"/>
    <w:rsid w:val="005C0F4E"/>
    <w:rsid w:val="005C1D0A"/>
    <w:rsid w:val="005C3475"/>
    <w:rsid w:val="005C4BE4"/>
    <w:rsid w:val="005C5B0F"/>
    <w:rsid w:val="005C6789"/>
    <w:rsid w:val="005D0719"/>
    <w:rsid w:val="005D146C"/>
    <w:rsid w:val="005D2A8E"/>
    <w:rsid w:val="005D3298"/>
    <w:rsid w:val="005D3D3D"/>
    <w:rsid w:val="005D4041"/>
    <w:rsid w:val="005D4878"/>
    <w:rsid w:val="005D6ED7"/>
    <w:rsid w:val="005E11C1"/>
    <w:rsid w:val="005E3075"/>
    <w:rsid w:val="005E315C"/>
    <w:rsid w:val="005E3B15"/>
    <w:rsid w:val="005E3E6B"/>
    <w:rsid w:val="005E4E1E"/>
    <w:rsid w:val="005E55A2"/>
    <w:rsid w:val="005E6074"/>
    <w:rsid w:val="005E68AD"/>
    <w:rsid w:val="005F1196"/>
    <w:rsid w:val="005F35CE"/>
    <w:rsid w:val="005F758A"/>
    <w:rsid w:val="00602F7F"/>
    <w:rsid w:val="00607525"/>
    <w:rsid w:val="0060766F"/>
    <w:rsid w:val="0061059C"/>
    <w:rsid w:val="006125DB"/>
    <w:rsid w:val="00612C30"/>
    <w:rsid w:val="006171F1"/>
    <w:rsid w:val="006236AE"/>
    <w:rsid w:val="006255CA"/>
    <w:rsid w:val="00626C06"/>
    <w:rsid w:val="00630CD7"/>
    <w:rsid w:val="00631A98"/>
    <w:rsid w:val="00631FA3"/>
    <w:rsid w:val="00632BE5"/>
    <w:rsid w:val="00633F8A"/>
    <w:rsid w:val="00634EF8"/>
    <w:rsid w:val="00635517"/>
    <w:rsid w:val="006419C0"/>
    <w:rsid w:val="006451E8"/>
    <w:rsid w:val="00645AF2"/>
    <w:rsid w:val="00646C3B"/>
    <w:rsid w:val="00647AA4"/>
    <w:rsid w:val="006564FC"/>
    <w:rsid w:val="00657163"/>
    <w:rsid w:val="00657569"/>
    <w:rsid w:val="00660115"/>
    <w:rsid w:val="00661E24"/>
    <w:rsid w:val="00664C8A"/>
    <w:rsid w:val="00666141"/>
    <w:rsid w:val="00666852"/>
    <w:rsid w:val="006677B4"/>
    <w:rsid w:val="00672DBF"/>
    <w:rsid w:val="0067330A"/>
    <w:rsid w:val="006737FC"/>
    <w:rsid w:val="0068320F"/>
    <w:rsid w:val="00683F19"/>
    <w:rsid w:val="0068683A"/>
    <w:rsid w:val="00690192"/>
    <w:rsid w:val="00691A9D"/>
    <w:rsid w:val="00691ABD"/>
    <w:rsid w:val="006920D6"/>
    <w:rsid w:val="00695B4A"/>
    <w:rsid w:val="006964D3"/>
    <w:rsid w:val="0069722D"/>
    <w:rsid w:val="006973E5"/>
    <w:rsid w:val="006A0D98"/>
    <w:rsid w:val="006A12EC"/>
    <w:rsid w:val="006A1D24"/>
    <w:rsid w:val="006A24DE"/>
    <w:rsid w:val="006A2DBA"/>
    <w:rsid w:val="006A5324"/>
    <w:rsid w:val="006A5934"/>
    <w:rsid w:val="006A5AE7"/>
    <w:rsid w:val="006B07E9"/>
    <w:rsid w:val="006B14AE"/>
    <w:rsid w:val="006B15E9"/>
    <w:rsid w:val="006B1909"/>
    <w:rsid w:val="006B294E"/>
    <w:rsid w:val="006B4EF5"/>
    <w:rsid w:val="006B5956"/>
    <w:rsid w:val="006C0750"/>
    <w:rsid w:val="006D14DA"/>
    <w:rsid w:val="006D33AA"/>
    <w:rsid w:val="006D6296"/>
    <w:rsid w:val="006D67FF"/>
    <w:rsid w:val="006D6B7B"/>
    <w:rsid w:val="006D781B"/>
    <w:rsid w:val="006D7A7A"/>
    <w:rsid w:val="006E4BF8"/>
    <w:rsid w:val="006E4E48"/>
    <w:rsid w:val="006E6108"/>
    <w:rsid w:val="006F218C"/>
    <w:rsid w:val="006F2FD4"/>
    <w:rsid w:val="006F344A"/>
    <w:rsid w:val="006F4B01"/>
    <w:rsid w:val="006F7D37"/>
    <w:rsid w:val="006F7E0A"/>
    <w:rsid w:val="00701972"/>
    <w:rsid w:val="00702079"/>
    <w:rsid w:val="007020B4"/>
    <w:rsid w:val="007058B1"/>
    <w:rsid w:val="00706580"/>
    <w:rsid w:val="00712D50"/>
    <w:rsid w:val="007146F1"/>
    <w:rsid w:val="007165A6"/>
    <w:rsid w:val="007165FD"/>
    <w:rsid w:val="007167CA"/>
    <w:rsid w:val="00717830"/>
    <w:rsid w:val="00717DFE"/>
    <w:rsid w:val="00720CF4"/>
    <w:rsid w:val="00720E97"/>
    <w:rsid w:val="00722D9E"/>
    <w:rsid w:val="00726FCD"/>
    <w:rsid w:val="0073335D"/>
    <w:rsid w:val="00733D52"/>
    <w:rsid w:val="007341FC"/>
    <w:rsid w:val="0073571D"/>
    <w:rsid w:val="00735943"/>
    <w:rsid w:val="00735A7B"/>
    <w:rsid w:val="00745E94"/>
    <w:rsid w:val="007521D6"/>
    <w:rsid w:val="00752C5C"/>
    <w:rsid w:val="00753451"/>
    <w:rsid w:val="0075482E"/>
    <w:rsid w:val="0075585B"/>
    <w:rsid w:val="00755A9C"/>
    <w:rsid w:val="00756309"/>
    <w:rsid w:val="00756B76"/>
    <w:rsid w:val="00760A50"/>
    <w:rsid w:val="00763D5F"/>
    <w:rsid w:val="0076704A"/>
    <w:rsid w:val="00774F7F"/>
    <w:rsid w:val="00781279"/>
    <w:rsid w:val="007819D8"/>
    <w:rsid w:val="0078516A"/>
    <w:rsid w:val="007856D2"/>
    <w:rsid w:val="0079026C"/>
    <w:rsid w:val="007902B6"/>
    <w:rsid w:val="00791BAB"/>
    <w:rsid w:val="007926DD"/>
    <w:rsid w:val="007932CC"/>
    <w:rsid w:val="00794B3B"/>
    <w:rsid w:val="00794D24"/>
    <w:rsid w:val="007954A4"/>
    <w:rsid w:val="007967FC"/>
    <w:rsid w:val="0079707D"/>
    <w:rsid w:val="00797E26"/>
    <w:rsid w:val="007A0B07"/>
    <w:rsid w:val="007A121D"/>
    <w:rsid w:val="007A23D6"/>
    <w:rsid w:val="007A400E"/>
    <w:rsid w:val="007A7553"/>
    <w:rsid w:val="007B0021"/>
    <w:rsid w:val="007B151D"/>
    <w:rsid w:val="007B1C76"/>
    <w:rsid w:val="007B1E62"/>
    <w:rsid w:val="007B2E7A"/>
    <w:rsid w:val="007B3E97"/>
    <w:rsid w:val="007C119A"/>
    <w:rsid w:val="007C19BB"/>
    <w:rsid w:val="007C21CB"/>
    <w:rsid w:val="007C275D"/>
    <w:rsid w:val="007C3FA8"/>
    <w:rsid w:val="007C464B"/>
    <w:rsid w:val="007C5004"/>
    <w:rsid w:val="007C6288"/>
    <w:rsid w:val="007C7154"/>
    <w:rsid w:val="007D200A"/>
    <w:rsid w:val="007D23F9"/>
    <w:rsid w:val="007D371A"/>
    <w:rsid w:val="007D3B46"/>
    <w:rsid w:val="007D4794"/>
    <w:rsid w:val="007D5DFC"/>
    <w:rsid w:val="007D601E"/>
    <w:rsid w:val="007D65A9"/>
    <w:rsid w:val="007D795E"/>
    <w:rsid w:val="007E002E"/>
    <w:rsid w:val="007E011D"/>
    <w:rsid w:val="007E0CE6"/>
    <w:rsid w:val="007E18AB"/>
    <w:rsid w:val="007E2749"/>
    <w:rsid w:val="007E66D6"/>
    <w:rsid w:val="007E6ACF"/>
    <w:rsid w:val="007F0349"/>
    <w:rsid w:val="007F2419"/>
    <w:rsid w:val="007F5799"/>
    <w:rsid w:val="007F7287"/>
    <w:rsid w:val="008033F5"/>
    <w:rsid w:val="008044CA"/>
    <w:rsid w:val="00804D53"/>
    <w:rsid w:val="00807948"/>
    <w:rsid w:val="00811395"/>
    <w:rsid w:val="00816E1F"/>
    <w:rsid w:val="00820B3A"/>
    <w:rsid w:val="00821F6C"/>
    <w:rsid w:val="00822D1A"/>
    <w:rsid w:val="008244BF"/>
    <w:rsid w:val="00825529"/>
    <w:rsid w:val="0082572C"/>
    <w:rsid w:val="00831FBA"/>
    <w:rsid w:val="00832A75"/>
    <w:rsid w:val="00832DEB"/>
    <w:rsid w:val="008340C7"/>
    <w:rsid w:val="008341F8"/>
    <w:rsid w:val="0083490D"/>
    <w:rsid w:val="00834D85"/>
    <w:rsid w:val="00836304"/>
    <w:rsid w:val="008372D3"/>
    <w:rsid w:val="0084119B"/>
    <w:rsid w:val="00842B49"/>
    <w:rsid w:val="0084308F"/>
    <w:rsid w:val="00845790"/>
    <w:rsid w:val="00845909"/>
    <w:rsid w:val="00846D7C"/>
    <w:rsid w:val="00847262"/>
    <w:rsid w:val="00847658"/>
    <w:rsid w:val="0084766A"/>
    <w:rsid w:val="00850110"/>
    <w:rsid w:val="00850F57"/>
    <w:rsid w:val="00852929"/>
    <w:rsid w:val="008541A5"/>
    <w:rsid w:val="0086087B"/>
    <w:rsid w:val="00864FFC"/>
    <w:rsid w:val="008651FD"/>
    <w:rsid w:val="008672B0"/>
    <w:rsid w:val="00872959"/>
    <w:rsid w:val="00872C96"/>
    <w:rsid w:val="008733AB"/>
    <w:rsid w:val="00875FBB"/>
    <w:rsid w:val="0087683F"/>
    <w:rsid w:val="008773B1"/>
    <w:rsid w:val="00881FEF"/>
    <w:rsid w:val="00881FF0"/>
    <w:rsid w:val="008838B3"/>
    <w:rsid w:val="00883D13"/>
    <w:rsid w:val="00884109"/>
    <w:rsid w:val="008856AE"/>
    <w:rsid w:val="00890307"/>
    <w:rsid w:val="00890F0A"/>
    <w:rsid w:val="0089194E"/>
    <w:rsid w:val="0089260B"/>
    <w:rsid w:val="00892EAA"/>
    <w:rsid w:val="00892F4D"/>
    <w:rsid w:val="00894E6E"/>
    <w:rsid w:val="00897BE1"/>
    <w:rsid w:val="00897C43"/>
    <w:rsid w:val="008A220C"/>
    <w:rsid w:val="008A38F7"/>
    <w:rsid w:val="008A3DD9"/>
    <w:rsid w:val="008A6A5D"/>
    <w:rsid w:val="008B24CE"/>
    <w:rsid w:val="008B33FD"/>
    <w:rsid w:val="008B46FB"/>
    <w:rsid w:val="008B56B8"/>
    <w:rsid w:val="008B5753"/>
    <w:rsid w:val="008C2D87"/>
    <w:rsid w:val="008C3C9F"/>
    <w:rsid w:val="008C3D16"/>
    <w:rsid w:val="008C4C5B"/>
    <w:rsid w:val="008C52AD"/>
    <w:rsid w:val="008C581B"/>
    <w:rsid w:val="008C6C30"/>
    <w:rsid w:val="008D0D0E"/>
    <w:rsid w:val="008D26FD"/>
    <w:rsid w:val="008D3D6A"/>
    <w:rsid w:val="008D5F1D"/>
    <w:rsid w:val="008D6267"/>
    <w:rsid w:val="008D6465"/>
    <w:rsid w:val="008D71FC"/>
    <w:rsid w:val="008E29CA"/>
    <w:rsid w:val="008E5E26"/>
    <w:rsid w:val="008E6858"/>
    <w:rsid w:val="008E6EEE"/>
    <w:rsid w:val="008E7749"/>
    <w:rsid w:val="008E7BDC"/>
    <w:rsid w:val="008F0B68"/>
    <w:rsid w:val="008F16EA"/>
    <w:rsid w:val="008F3C21"/>
    <w:rsid w:val="008F47D1"/>
    <w:rsid w:val="008F4B09"/>
    <w:rsid w:val="008F5A54"/>
    <w:rsid w:val="008F6802"/>
    <w:rsid w:val="008F7F69"/>
    <w:rsid w:val="00903044"/>
    <w:rsid w:val="009030FB"/>
    <w:rsid w:val="00903484"/>
    <w:rsid w:val="00905BBD"/>
    <w:rsid w:val="00906021"/>
    <w:rsid w:val="0090613B"/>
    <w:rsid w:val="009101EB"/>
    <w:rsid w:val="0091250B"/>
    <w:rsid w:val="0091304F"/>
    <w:rsid w:val="00920FB3"/>
    <w:rsid w:val="00923A74"/>
    <w:rsid w:val="00924D1D"/>
    <w:rsid w:val="0092581E"/>
    <w:rsid w:val="00927394"/>
    <w:rsid w:val="009277E0"/>
    <w:rsid w:val="00930435"/>
    <w:rsid w:val="0093132F"/>
    <w:rsid w:val="00931606"/>
    <w:rsid w:val="00932307"/>
    <w:rsid w:val="00933212"/>
    <w:rsid w:val="00933DC3"/>
    <w:rsid w:val="0093578D"/>
    <w:rsid w:val="0093605B"/>
    <w:rsid w:val="0093644D"/>
    <w:rsid w:val="00936E03"/>
    <w:rsid w:val="00941D99"/>
    <w:rsid w:val="00943485"/>
    <w:rsid w:val="0094495F"/>
    <w:rsid w:val="00945EE9"/>
    <w:rsid w:val="009476B1"/>
    <w:rsid w:val="009506EC"/>
    <w:rsid w:val="0095085B"/>
    <w:rsid w:val="00952570"/>
    <w:rsid w:val="00953DF3"/>
    <w:rsid w:val="00954F5F"/>
    <w:rsid w:val="0095643A"/>
    <w:rsid w:val="00957018"/>
    <w:rsid w:val="00960201"/>
    <w:rsid w:val="00962F5C"/>
    <w:rsid w:val="0096551F"/>
    <w:rsid w:val="00966C15"/>
    <w:rsid w:val="00971FC7"/>
    <w:rsid w:val="009749E3"/>
    <w:rsid w:val="0097518E"/>
    <w:rsid w:val="00975487"/>
    <w:rsid w:val="009778AE"/>
    <w:rsid w:val="009804A5"/>
    <w:rsid w:val="00980ECF"/>
    <w:rsid w:val="00981033"/>
    <w:rsid w:val="009821C0"/>
    <w:rsid w:val="009841FC"/>
    <w:rsid w:val="0099001D"/>
    <w:rsid w:val="009900C9"/>
    <w:rsid w:val="009920B7"/>
    <w:rsid w:val="00993D0D"/>
    <w:rsid w:val="009946C4"/>
    <w:rsid w:val="009949C5"/>
    <w:rsid w:val="009A14A5"/>
    <w:rsid w:val="009A1BBE"/>
    <w:rsid w:val="009A2558"/>
    <w:rsid w:val="009A2C38"/>
    <w:rsid w:val="009A46E9"/>
    <w:rsid w:val="009A50CC"/>
    <w:rsid w:val="009A58DE"/>
    <w:rsid w:val="009A5F42"/>
    <w:rsid w:val="009A7C7F"/>
    <w:rsid w:val="009B0A74"/>
    <w:rsid w:val="009B2BC6"/>
    <w:rsid w:val="009B2E42"/>
    <w:rsid w:val="009B57A6"/>
    <w:rsid w:val="009C084A"/>
    <w:rsid w:val="009C0FE9"/>
    <w:rsid w:val="009C11E0"/>
    <w:rsid w:val="009C2D42"/>
    <w:rsid w:val="009C2D79"/>
    <w:rsid w:val="009C3CCD"/>
    <w:rsid w:val="009C43AE"/>
    <w:rsid w:val="009C4AF1"/>
    <w:rsid w:val="009D08AC"/>
    <w:rsid w:val="009D1BEF"/>
    <w:rsid w:val="009D4983"/>
    <w:rsid w:val="009D511D"/>
    <w:rsid w:val="009D7F92"/>
    <w:rsid w:val="009E1C80"/>
    <w:rsid w:val="009E240B"/>
    <w:rsid w:val="009E408C"/>
    <w:rsid w:val="009E46A5"/>
    <w:rsid w:val="009E6FF2"/>
    <w:rsid w:val="009F08DB"/>
    <w:rsid w:val="009F0F5B"/>
    <w:rsid w:val="009F3442"/>
    <w:rsid w:val="009F649E"/>
    <w:rsid w:val="009F6F72"/>
    <w:rsid w:val="009F7730"/>
    <w:rsid w:val="00A00B08"/>
    <w:rsid w:val="00A00DC0"/>
    <w:rsid w:val="00A01FAA"/>
    <w:rsid w:val="00A02235"/>
    <w:rsid w:val="00A0322B"/>
    <w:rsid w:val="00A03552"/>
    <w:rsid w:val="00A03B0E"/>
    <w:rsid w:val="00A07705"/>
    <w:rsid w:val="00A07B6D"/>
    <w:rsid w:val="00A07F77"/>
    <w:rsid w:val="00A1098C"/>
    <w:rsid w:val="00A161B2"/>
    <w:rsid w:val="00A20380"/>
    <w:rsid w:val="00A2076D"/>
    <w:rsid w:val="00A20C09"/>
    <w:rsid w:val="00A2410A"/>
    <w:rsid w:val="00A257D0"/>
    <w:rsid w:val="00A25B6B"/>
    <w:rsid w:val="00A25D49"/>
    <w:rsid w:val="00A27D97"/>
    <w:rsid w:val="00A30603"/>
    <w:rsid w:val="00A31F83"/>
    <w:rsid w:val="00A42631"/>
    <w:rsid w:val="00A430F3"/>
    <w:rsid w:val="00A44B0F"/>
    <w:rsid w:val="00A47C10"/>
    <w:rsid w:val="00A52B7D"/>
    <w:rsid w:val="00A53694"/>
    <w:rsid w:val="00A544C2"/>
    <w:rsid w:val="00A56260"/>
    <w:rsid w:val="00A57013"/>
    <w:rsid w:val="00A609E3"/>
    <w:rsid w:val="00A644C7"/>
    <w:rsid w:val="00A652D3"/>
    <w:rsid w:val="00A657C3"/>
    <w:rsid w:val="00A65B9B"/>
    <w:rsid w:val="00A709E2"/>
    <w:rsid w:val="00A71F75"/>
    <w:rsid w:val="00A75CEB"/>
    <w:rsid w:val="00A76026"/>
    <w:rsid w:val="00A7604B"/>
    <w:rsid w:val="00A76A76"/>
    <w:rsid w:val="00A800F5"/>
    <w:rsid w:val="00A81127"/>
    <w:rsid w:val="00A830DA"/>
    <w:rsid w:val="00A84CC6"/>
    <w:rsid w:val="00A87020"/>
    <w:rsid w:val="00A9091C"/>
    <w:rsid w:val="00A91DCD"/>
    <w:rsid w:val="00A921C4"/>
    <w:rsid w:val="00A92AD7"/>
    <w:rsid w:val="00A957B5"/>
    <w:rsid w:val="00A961E4"/>
    <w:rsid w:val="00AA088C"/>
    <w:rsid w:val="00AA154E"/>
    <w:rsid w:val="00AA237E"/>
    <w:rsid w:val="00AA3814"/>
    <w:rsid w:val="00AA4512"/>
    <w:rsid w:val="00AA7ECA"/>
    <w:rsid w:val="00AB2F74"/>
    <w:rsid w:val="00AB4418"/>
    <w:rsid w:val="00AB50E5"/>
    <w:rsid w:val="00AB70C8"/>
    <w:rsid w:val="00AC170E"/>
    <w:rsid w:val="00AC2869"/>
    <w:rsid w:val="00AC5BE9"/>
    <w:rsid w:val="00AC5C8D"/>
    <w:rsid w:val="00AD3EC7"/>
    <w:rsid w:val="00AD4F34"/>
    <w:rsid w:val="00AD6C3E"/>
    <w:rsid w:val="00AD7872"/>
    <w:rsid w:val="00AE0598"/>
    <w:rsid w:val="00AE16A8"/>
    <w:rsid w:val="00AE40BA"/>
    <w:rsid w:val="00AE7CE0"/>
    <w:rsid w:val="00AF0824"/>
    <w:rsid w:val="00AF176A"/>
    <w:rsid w:val="00AF1C96"/>
    <w:rsid w:val="00AF1FAD"/>
    <w:rsid w:val="00AF2B3E"/>
    <w:rsid w:val="00AF5E2C"/>
    <w:rsid w:val="00AF7DE9"/>
    <w:rsid w:val="00B02E62"/>
    <w:rsid w:val="00B073A6"/>
    <w:rsid w:val="00B106F5"/>
    <w:rsid w:val="00B1126F"/>
    <w:rsid w:val="00B1180E"/>
    <w:rsid w:val="00B125F2"/>
    <w:rsid w:val="00B13168"/>
    <w:rsid w:val="00B13E45"/>
    <w:rsid w:val="00B13E4B"/>
    <w:rsid w:val="00B144B4"/>
    <w:rsid w:val="00B14C5F"/>
    <w:rsid w:val="00B208FF"/>
    <w:rsid w:val="00B22AA0"/>
    <w:rsid w:val="00B23A7C"/>
    <w:rsid w:val="00B24FB1"/>
    <w:rsid w:val="00B259E9"/>
    <w:rsid w:val="00B27577"/>
    <w:rsid w:val="00B31F72"/>
    <w:rsid w:val="00B3604C"/>
    <w:rsid w:val="00B36C66"/>
    <w:rsid w:val="00B36D72"/>
    <w:rsid w:val="00B40476"/>
    <w:rsid w:val="00B4106E"/>
    <w:rsid w:val="00B413EF"/>
    <w:rsid w:val="00B418FA"/>
    <w:rsid w:val="00B42A28"/>
    <w:rsid w:val="00B44886"/>
    <w:rsid w:val="00B46481"/>
    <w:rsid w:val="00B46D78"/>
    <w:rsid w:val="00B4723F"/>
    <w:rsid w:val="00B518B2"/>
    <w:rsid w:val="00B52F4F"/>
    <w:rsid w:val="00B56477"/>
    <w:rsid w:val="00B6159A"/>
    <w:rsid w:val="00B61E09"/>
    <w:rsid w:val="00B6356F"/>
    <w:rsid w:val="00B663F3"/>
    <w:rsid w:val="00B709AA"/>
    <w:rsid w:val="00B70DDA"/>
    <w:rsid w:val="00B746F9"/>
    <w:rsid w:val="00B74D94"/>
    <w:rsid w:val="00B7677F"/>
    <w:rsid w:val="00B77F3D"/>
    <w:rsid w:val="00B8095F"/>
    <w:rsid w:val="00B80D23"/>
    <w:rsid w:val="00B831AB"/>
    <w:rsid w:val="00B8469C"/>
    <w:rsid w:val="00B911E1"/>
    <w:rsid w:val="00B92256"/>
    <w:rsid w:val="00B93356"/>
    <w:rsid w:val="00B9362A"/>
    <w:rsid w:val="00B979C6"/>
    <w:rsid w:val="00BA073F"/>
    <w:rsid w:val="00BA1096"/>
    <w:rsid w:val="00BA1173"/>
    <w:rsid w:val="00BA23B5"/>
    <w:rsid w:val="00BA3AEC"/>
    <w:rsid w:val="00BA7C5A"/>
    <w:rsid w:val="00BB2670"/>
    <w:rsid w:val="00BB3876"/>
    <w:rsid w:val="00BB4577"/>
    <w:rsid w:val="00BB7252"/>
    <w:rsid w:val="00BC0130"/>
    <w:rsid w:val="00BC1A43"/>
    <w:rsid w:val="00BC1CC7"/>
    <w:rsid w:val="00BC3111"/>
    <w:rsid w:val="00BC3152"/>
    <w:rsid w:val="00BC380B"/>
    <w:rsid w:val="00BC39DB"/>
    <w:rsid w:val="00BC4473"/>
    <w:rsid w:val="00BC482A"/>
    <w:rsid w:val="00BC5912"/>
    <w:rsid w:val="00BC676B"/>
    <w:rsid w:val="00BC6A11"/>
    <w:rsid w:val="00BC750D"/>
    <w:rsid w:val="00BC7A40"/>
    <w:rsid w:val="00BD04F5"/>
    <w:rsid w:val="00BD0E17"/>
    <w:rsid w:val="00BD0F91"/>
    <w:rsid w:val="00BD2450"/>
    <w:rsid w:val="00BD29EB"/>
    <w:rsid w:val="00BD7851"/>
    <w:rsid w:val="00BE0AAC"/>
    <w:rsid w:val="00BE207D"/>
    <w:rsid w:val="00BE2751"/>
    <w:rsid w:val="00BE37B2"/>
    <w:rsid w:val="00BE4B12"/>
    <w:rsid w:val="00BE64E9"/>
    <w:rsid w:val="00BF07E4"/>
    <w:rsid w:val="00BF0BC2"/>
    <w:rsid w:val="00BF239A"/>
    <w:rsid w:val="00BF2E3A"/>
    <w:rsid w:val="00BF3506"/>
    <w:rsid w:val="00BF4664"/>
    <w:rsid w:val="00BF4C8B"/>
    <w:rsid w:val="00BF659D"/>
    <w:rsid w:val="00C00DE2"/>
    <w:rsid w:val="00C02C79"/>
    <w:rsid w:val="00C03F76"/>
    <w:rsid w:val="00C04957"/>
    <w:rsid w:val="00C0569C"/>
    <w:rsid w:val="00C05A99"/>
    <w:rsid w:val="00C060C2"/>
    <w:rsid w:val="00C075ED"/>
    <w:rsid w:val="00C07C46"/>
    <w:rsid w:val="00C10DC0"/>
    <w:rsid w:val="00C1152E"/>
    <w:rsid w:val="00C11C2A"/>
    <w:rsid w:val="00C11DAC"/>
    <w:rsid w:val="00C12760"/>
    <w:rsid w:val="00C14A83"/>
    <w:rsid w:val="00C15826"/>
    <w:rsid w:val="00C2029F"/>
    <w:rsid w:val="00C20412"/>
    <w:rsid w:val="00C20D72"/>
    <w:rsid w:val="00C210BE"/>
    <w:rsid w:val="00C215B9"/>
    <w:rsid w:val="00C217A0"/>
    <w:rsid w:val="00C21F2F"/>
    <w:rsid w:val="00C23F2A"/>
    <w:rsid w:val="00C242A7"/>
    <w:rsid w:val="00C25506"/>
    <w:rsid w:val="00C25AD4"/>
    <w:rsid w:val="00C25FD0"/>
    <w:rsid w:val="00C32A96"/>
    <w:rsid w:val="00C33545"/>
    <w:rsid w:val="00C360B4"/>
    <w:rsid w:val="00C40624"/>
    <w:rsid w:val="00C407FD"/>
    <w:rsid w:val="00C420ED"/>
    <w:rsid w:val="00C44567"/>
    <w:rsid w:val="00C52A93"/>
    <w:rsid w:val="00C541C7"/>
    <w:rsid w:val="00C609EB"/>
    <w:rsid w:val="00C62806"/>
    <w:rsid w:val="00C641A9"/>
    <w:rsid w:val="00C6538D"/>
    <w:rsid w:val="00C66B49"/>
    <w:rsid w:val="00C70A13"/>
    <w:rsid w:val="00C71002"/>
    <w:rsid w:val="00C718A7"/>
    <w:rsid w:val="00C71A45"/>
    <w:rsid w:val="00C7337E"/>
    <w:rsid w:val="00C76320"/>
    <w:rsid w:val="00C770C5"/>
    <w:rsid w:val="00C83048"/>
    <w:rsid w:val="00C83587"/>
    <w:rsid w:val="00C8451D"/>
    <w:rsid w:val="00C85947"/>
    <w:rsid w:val="00C86B16"/>
    <w:rsid w:val="00C908D6"/>
    <w:rsid w:val="00C91D20"/>
    <w:rsid w:val="00C9432C"/>
    <w:rsid w:val="00CA2BAE"/>
    <w:rsid w:val="00CA2ECA"/>
    <w:rsid w:val="00CA3E53"/>
    <w:rsid w:val="00CA66EC"/>
    <w:rsid w:val="00CA6B5F"/>
    <w:rsid w:val="00CB0DDA"/>
    <w:rsid w:val="00CB5D12"/>
    <w:rsid w:val="00CB610A"/>
    <w:rsid w:val="00CC391C"/>
    <w:rsid w:val="00CD0711"/>
    <w:rsid w:val="00CD1ABF"/>
    <w:rsid w:val="00CE48EB"/>
    <w:rsid w:val="00CE5366"/>
    <w:rsid w:val="00CE5EE8"/>
    <w:rsid w:val="00CF06DD"/>
    <w:rsid w:val="00CF0C59"/>
    <w:rsid w:val="00CF2D35"/>
    <w:rsid w:val="00CF390B"/>
    <w:rsid w:val="00CF43A3"/>
    <w:rsid w:val="00CF46BF"/>
    <w:rsid w:val="00CF61EE"/>
    <w:rsid w:val="00CF6CD1"/>
    <w:rsid w:val="00CF7060"/>
    <w:rsid w:val="00D008DD"/>
    <w:rsid w:val="00D00C8A"/>
    <w:rsid w:val="00D028CF"/>
    <w:rsid w:val="00D032BD"/>
    <w:rsid w:val="00D04312"/>
    <w:rsid w:val="00D05986"/>
    <w:rsid w:val="00D05FA5"/>
    <w:rsid w:val="00D06824"/>
    <w:rsid w:val="00D1310D"/>
    <w:rsid w:val="00D136F3"/>
    <w:rsid w:val="00D14890"/>
    <w:rsid w:val="00D15D19"/>
    <w:rsid w:val="00D16DB0"/>
    <w:rsid w:val="00D175AB"/>
    <w:rsid w:val="00D201D7"/>
    <w:rsid w:val="00D20755"/>
    <w:rsid w:val="00D22697"/>
    <w:rsid w:val="00D22A9B"/>
    <w:rsid w:val="00D246C8"/>
    <w:rsid w:val="00D24DB7"/>
    <w:rsid w:val="00D256B8"/>
    <w:rsid w:val="00D25868"/>
    <w:rsid w:val="00D30D22"/>
    <w:rsid w:val="00D31540"/>
    <w:rsid w:val="00D33174"/>
    <w:rsid w:val="00D33BB6"/>
    <w:rsid w:val="00D3438D"/>
    <w:rsid w:val="00D35821"/>
    <w:rsid w:val="00D36D2E"/>
    <w:rsid w:val="00D41B41"/>
    <w:rsid w:val="00D425E8"/>
    <w:rsid w:val="00D440B3"/>
    <w:rsid w:val="00D47189"/>
    <w:rsid w:val="00D5422D"/>
    <w:rsid w:val="00D54276"/>
    <w:rsid w:val="00D544E0"/>
    <w:rsid w:val="00D6001B"/>
    <w:rsid w:val="00D633F8"/>
    <w:rsid w:val="00D64E98"/>
    <w:rsid w:val="00D65A32"/>
    <w:rsid w:val="00D679E7"/>
    <w:rsid w:val="00D7099B"/>
    <w:rsid w:val="00D7126D"/>
    <w:rsid w:val="00D7355A"/>
    <w:rsid w:val="00D75B2A"/>
    <w:rsid w:val="00D75EE2"/>
    <w:rsid w:val="00D76DB8"/>
    <w:rsid w:val="00D76FDD"/>
    <w:rsid w:val="00D80F93"/>
    <w:rsid w:val="00D820FD"/>
    <w:rsid w:val="00D83BD8"/>
    <w:rsid w:val="00D84752"/>
    <w:rsid w:val="00D85977"/>
    <w:rsid w:val="00D874C6"/>
    <w:rsid w:val="00D8769B"/>
    <w:rsid w:val="00D93768"/>
    <w:rsid w:val="00D94923"/>
    <w:rsid w:val="00D95C39"/>
    <w:rsid w:val="00D964A3"/>
    <w:rsid w:val="00D97243"/>
    <w:rsid w:val="00DA14F9"/>
    <w:rsid w:val="00DA21B1"/>
    <w:rsid w:val="00DA43C7"/>
    <w:rsid w:val="00DA6F6D"/>
    <w:rsid w:val="00DA7639"/>
    <w:rsid w:val="00DB26D9"/>
    <w:rsid w:val="00DB3567"/>
    <w:rsid w:val="00DB5BE8"/>
    <w:rsid w:val="00DB73F1"/>
    <w:rsid w:val="00DB7D57"/>
    <w:rsid w:val="00DC0EC5"/>
    <w:rsid w:val="00DC1079"/>
    <w:rsid w:val="00DC1EE8"/>
    <w:rsid w:val="00DC20B1"/>
    <w:rsid w:val="00DC2301"/>
    <w:rsid w:val="00DC2F12"/>
    <w:rsid w:val="00DC3042"/>
    <w:rsid w:val="00DC4C3D"/>
    <w:rsid w:val="00DC725A"/>
    <w:rsid w:val="00DC7810"/>
    <w:rsid w:val="00DD03C8"/>
    <w:rsid w:val="00DD049F"/>
    <w:rsid w:val="00DD16A6"/>
    <w:rsid w:val="00DD6FA7"/>
    <w:rsid w:val="00DD793E"/>
    <w:rsid w:val="00DE0F0B"/>
    <w:rsid w:val="00DE1B10"/>
    <w:rsid w:val="00DE2E4A"/>
    <w:rsid w:val="00DE45CB"/>
    <w:rsid w:val="00DF6925"/>
    <w:rsid w:val="00DF7024"/>
    <w:rsid w:val="00DF758D"/>
    <w:rsid w:val="00E005E0"/>
    <w:rsid w:val="00E019BA"/>
    <w:rsid w:val="00E023E7"/>
    <w:rsid w:val="00E02F83"/>
    <w:rsid w:val="00E1057C"/>
    <w:rsid w:val="00E17086"/>
    <w:rsid w:val="00E2203B"/>
    <w:rsid w:val="00E226F2"/>
    <w:rsid w:val="00E3014C"/>
    <w:rsid w:val="00E334AC"/>
    <w:rsid w:val="00E33673"/>
    <w:rsid w:val="00E374C6"/>
    <w:rsid w:val="00E40083"/>
    <w:rsid w:val="00E403FA"/>
    <w:rsid w:val="00E42C92"/>
    <w:rsid w:val="00E437FD"/>
    <w:rsid w:val="00E43F2A"/>
    <w:rsid w:val="00E44835"/>
    <w:rsid w:val="00E45EAE"/>
    <w:rsid w:val="00E5272D"/>
    <w:rsid w:val="00E529D8"/>
    <w:rsid w:val="00E55226"/>
    <w:rsid w:val="00E611B6"/>
    <w:rsid w:val="00E65378"/>
    <w:rsid w:val="00E656E9"/>
    <w:rsid w:val="00E65747"/>
    <w:rsid w:val="00E65AE3"/>
    <w:rsid w:val="00E6720F"/>
    <w:rsid w:val="00E72B24"/>
    <w:rsid w:val="00E74496"/>
    <w:rsid w:val="00E76641"/>
    <w:rsid w:val="00E809B1"/>
    <w:rsid w:val="00E82155"/>
    <w:rsid w:val="00E83319"/>
    <w:rsid w:val="00E8422A"/>
    <w:rsid w:val="00E8531C"/>
    <w:rsid w:val="00E86B61"/>
    <w:rsid w:val="00E872CD"/>
    <w:rsid w:val="00E91602"/>
    <w:rsid w:val="00E91B3F"/>
    <w:rsid w:val="00E9297E"/>
    <w:rsid w:val="00E9474D"/>
    <w:rsid w:val="00E94A83"/>
    <w:rsid w:val="00E94BFF"/>
    <w:rsid w:val="00E972F0"/>
    <w:rsid w:val="00E975A1"/>
    <w:rsid w:val="00EA1109"/>
    <w:rsid w:val="00EA1B50"/>
    <w:rsid w:val="00EA3400"/>
    <w:rsid w:val="00EA3628"/>
    <w:rsid w:val="00EA3C27"/>
    <w:rsid w:val="00EA531D"/>
    <w:rsid w:val="00EA5571"/>
    <w:rsid w:val="00EB101D"/>
    <w:rsid w:val="00EB13C3"/>
    <w:rsid w:val="00EB371E"/>
    <w:rsid w:val="00EB53A5"/>
    <w:rsid w:val="00EB55C5"/>
    <w:rsid w:val="00EB5847"/>
    <w:rsid w:val="00EB59C7"/>
    <w:rsid w:val="00EB771A"/>
    <w:rsid w:val="00EC075D"/>
    <w:rsid w:val="00EC0772"/>
    <w:rsid w:val="00EC2168"/>
    <w:rsid w:val="00EC3BA1"/>
    <w:rsid w:val="00EC591D"/>
    <w:rsid w:val="00ED2335"/>
    <w:rsid w:val="00ED3E89"/>
    <w:rsid w:val="00ED5929"/>
    <w:rsid w:val="00ED6259"/>
    <w:rsid w:val="00EE1D85"/>
    <w:rsid w:val="00EE3E09"/>
    <w:rsid w:val="00EF41DD"/>
    <w:rsid w:val="00EF4AC5"/>
    <w:rsid w:val="00EF6009"/>
    <w:rsid w:val="00EF6878"/>
    <w:rsid w:val="00EF77EC"/>
    <w:rsid w:val="00F0020E"/>
    <w:rsid w:val="00F01287"/>
    <w:rsid w:val="00F01997"/>
    <w:rsid w:val="00F02E28"/>
    <w:rsid w:val="00F04146"/>
    <w:rsid w:val="00F04D60"/>
    <w:rsid w:val="00F05348"/>
    <w:rsid w:val="00F05CDE"/>
    <w:rsid w:val="00F07023"/>
    <w:rsid w:val="00F13311"/>
    <w:rsid w:val="00F13567"/>
    <w:rsid w:val="00F137EF"/>
    <w:rsid w:val="00F13DD1"/>
    <w:rsid w:val="00F14CF5"/>
    <w:rsid w:val="00F15251"/>
    <w:rsid w:val="00F167C0"/>
    <w:rsid w:val="00F17B73"/>
    <w:rsid w:val="00F2028E"/>
    <w:rsid w:val="00F21992"/>
    <w:rsid w:val="00F21A9D"/>
    <w:rsid w:val="00F24AA7"/>
    <w:rsid w:val="00F250D0"/>
    <w:rsid w:val="00F25F48"/>
    <w:rsid w:val="00F25FB7"/>
    <w:rsid w:val="00F31224"/>
    <w:rsid w:val="00F35E1C"/>
    <w:rsid w:val="00F37AEF"/>
    <w:rsid w:val="00F40136"/>
    <w:rsid w:val="00F403B0"/>
    <w:rsid w:val="00F43297"/>
    <w:rsid w:val="00F44256"/>
    <w:rsid w:val="00F467D1"/>
    <w:rsid w:val="00F469B4"/>
    <w:rsid w:val="00F46E79"/>
    <w:rsid w:val="00F50018"/>
    <w:rsid w:val="00F521A9"/>
    <w:rsid w:val="00F53236"/>
    <w:rsid w:val="00F56324"/>
    <w:rsid w:val="00F61272"/>
    <w:rsid w:val="00F6233B"/>
    <w:rsid w:val="00F6337D"/>
    <w:rsid w:val="00F63FC2"/>
    <w:rsid w:val="00F64533"/>
    <w:rsid w:val="00F65771"/>
    <w:rsid w:val="00F67709"/>
    <w:rsid w:val="00F707C0"/>
    <w:rsid w:val="00F7172F"/>
    <w:rsid w:val="00F72A89"/>
    <w:rsid w:val="00F802A5"/>
    <w:rsid w:val="00F81845"/>
    <w:rsid w:val="00F82223"/>
    <w:rsid w:val="00F82321"/>
    <w:rsid w:val="00F82517"/>
    <w:rsid w:val="00F82A9A"/>
    <w:rsid w:val="00F82AFC"/>
    <w:rsid w:val="00F83D80"/>
    <w:rsid w:val="00F83DC2"/>
    <w:rsid w:val="00F85D58"/>
    <w:rsid w:val="00F86955"/>
    <w:rsid w:val="00F86B5D"/>
    <w:rsid w:val="00F8705B"/>
    <w:rsid w:val="00F87653"/>
    <w:rsid w:val="00F87C21"/>
    <w:rsid w:val="00F91193"/>
    <w:rsid w:val="00F9169D"/>
    <w:rsid w:val="00F919FB"/>
    <w:rsid w:val="00F94D56"/>
    <w:rsid w:val="00F94FD8"/>
    <w:rsid w:val="00F9713A"/>
    <w:rsid w:val="00F97F06"/>
    <w:rsid w:val="00F97F8C"/>
    <w:rsid w:val="00FA4569"/>
    <w:rsid w:val="00FA4827"/>
    <w:rsid w:val="00FB122A"/>
    <w:rsid w:val="00FB3BCF"/>
    <w:rsid w:val="00FB43B8"/>
    <w:rsid w:val="00FB4DC4"/>
    <w:rsid w:val="00FB6416"/>
    <w:rsid w:val="00FB64E0"/>
    <w:rsid w:val="00FB7D68"/>
    <w:rsid w:val="00FC1A63"/>
    <w:rsid w:val="00FC2535"/>
    <w:rsid w:val="00FC4F6E"/>
    <w:rsid w:val="00FC6EAF"/>
    <w:rsid w:val="00FD1184"/>
    <w:rsid w:val="00FD5FE8"/>
    <w:rsid w:val="00FD620C"/>
    <w:rsid w:val="00FE01B1"/>
    <w:rsid w:val="00FE2FB1"/>
    <w:rsid w:val="00FE3FA6"/>
    <w:rsid w:val="00FE43E8"/>
    <w:rsid w:val="00FE7592"/>
    <w:rsid w:val="00FF0D90"/>
    <w:rsid w:val="00FF1176"/>
    <w:rsid w:val="00FF5CD9"/>
    <w:rsid w:val="00FF5DC3"/>
    <w:rsid w:val="00FF6A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B66DB"/>
  <w15:docId w15:val="{3DF13B8E-848F-4383-ACA7-0FB131C9D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A7A"/>
    <w:rPr>
      <w:rFonts w:ascii="Arial" w:hAnsi="Arial"/>
      <w:sz w:val="20"/>
    </w:rPr>
  </w:style>
  <w:style w:type="paragraph" w:styleId="Titre1">
    <w:name w:val="heading 1"/>
    <w:basedOn w:val="Normal"/>
    <w:next w:val="Sansinterligne"/>
    <w:link w:val="Titre1Car"/>
    <w:autoRedefine/>
    <w:uiPriority w:val="9"/>
    <w:qFormat/>
    <w:rsid w:val="00415E6C"/>
    <w:pPr>
      <w:pageBreakBefore/>
      <w:numPr>
        <w:numId w:val="3"/>
      </w:numPr>
      <w:spacing w:before="170" w:after="119" w:line="240" w:lineRule="auto"/>
      <w:outlineLvl w:val="0"/>
    </w:pPr>
    <w:rPr>
      <w:rFonts w:ascii="Calibri" w:eastAsia="Times New Roman" w:hAnsi="Calibri" w:cs="Times New Roman"/>
      <w:b/>
      <w:bCs/>
      <w:kern w:val="36"/>
      <w:sz w:val="42"/>
      <w:szCs w:val="48"/>
      <w:lang w:eastAsia="fr-FR"/>
    </w:rPr>
  </w:style>
  <w:style w:type="paragraph" w:styleId="Titre2">
    <w:name w:val="heading 2"/>
    <w:basedOn w:val="Normal"/>
    <w:next w:val="Sansinterligne"/>
    <w:link w:val="Titre2Car"/>
    <w:autoRedefine/>
    <w:uiPriority w:val="9"/>
    <w:unhideWhenUsed/>
    <w:qFormat/>
    <w:rsid w:val="007D5DFC"/>
    <w:pPr>
      <w:keepNext/>
      <w:keepLines/>
      <w:numPr>
        <w:ilvl w:val="1"/>
        <w:numId w:val="3"/>
      </w:numPr>
      <w:spacing w:before="200" w:after="0"/>
      <w:ind w:left="1088" w:hanging="578"/>
      <w:outlineLvl w:val="1"/>
    </w:pPr>
    <w:rPr>
      <w:rFonts w:ascii="Calibri" w:eastAsiaTheme="majorEastAsia" w:hAnsi="Calibri" w:cstheme="majorBidi"/>
      <w:b/>
      <w:bCs/>
      <w:sz w:val="32"/>
      <w:szCs w:val="26"/>
    </w:rPr>
  </w:style>
  <w:style w:type="paragraph" w:styleId="Titre3">
    <w:name w:val="heading 3"/>
    <w:basedOn w:val="Normal"/>
    <w:next w:val="Sansinterligne"/>
    <w:link w:val="Titre3Car"/>
    <w:autoRedefine/>
    <w:uiPriority w:val="9"/>
    <w:unhideWhenUsed/>
    <w:qFormat/>
    <w:rsid w:val="00351421"/>
    <w:pPr>
      <w:keepNext/>
      <w:keepLines/>
      <w:numPr>
        <w:ilvl w:val="2"/>
        <w:numId w:val="3"/>
      </w:numPr>
      <w:spacing w:before="200" w:after="0"/>
      <w:ind w:left="1741"/>
      <w:outlineLvl w:val="2"/>
    </w:pPr>
    <w:rPr>
      <w:rFonts w:ascii="Calibri" w:eastAsiaTheme="majorEastAsia" w:hAnsi="Calibri" w:cstheme="majorBidi"/>
      <w:b/>
      <w:bCs/>
      <w:sz w:val="28"/>
      <w:szCs w:val="28"/>
    </w:rPr>
  </w:style>
  <w:style w:type="paragraph" w:styleId="Titre4">
    <w:name w:val="heading 4"/>
    <w:basedOn w:val="Normal"/>
    <w:next w:val="Normal"/>
    <w:link w:val="Titre4Car"/>
    <w:uiPriority w:val="9"/>
    <w:unhideWhenUsed/>
    <w:qFormat/>
    <w:rsid w:val="00415E6C"/>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415E6C"/>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15E6C"/>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15E6C"/>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15E6C"/>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415E6C"/>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22A9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22A9B"/>
    <w:rPr>
      <w:rFonts w:ascii="Tahoma" w:hAnsi="Tahoma" w:cs="Tahoma"/>
      <w:sz w:val="16"/>
      <w:szCs w:val="16"/>
    </w:rPr>
  </w:style>
  <w:style w:type="paragraph" w:styleId="En-tte">
    <w:name w:val="header"/>
    <w:basedOn w:val="Normal"/>
    <w:link w:val="En-tteCar"/>
    <w:uiPriority w:val="99"/>
    <w:unhideWhenUsed/>
    <w:rsid w:val="003671BD"/>
    <w:pPr>
      <w:tabs>
        <w:tab w:val="center" w:pos="4536"/>
        <w:tab w:val="right" w:pos="9072"/>
      </w:tabs>
      <w:spacing w:after="0" w:line="240" w:lineRule="auto"/>
    </w:pPr>
  </w:style>
  <w:style w:type="character" w:customStyle="1" w:styleId="En-tteCar">
    <w:name w:val="En-tête Car"/>
    <w:basedOn w:val="Policepardfaut"/>
    <w:link w:val="En-tte"/>
    <w:uiPriority w:val="99"/>
    <w:rsid w:val="003671BD"/>
  </w:style>
  <w:style w:type="paragraph" w:styleId="Pieddepage">
    <w:name w:val="footer"/>
    <w:basedOn w:val="Normal"/>
    <w:link w:val="PieddepageCar"/>
    <w:uiPriority w:val="99"/>
    <w:unhideWhenUsed/>
    <w:rsid w:val="003671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71BD"/>
  </w:style>
  <w:style w:type="paragraph" w:styleId="NormalWeb">
    <w:name w:val="Normal (Web)"/>
    <w:basedOn w:val="Normal"/>
    <w:uiPriority w:val="99"/>
    <w:unhideWhenUsed/>
    <w:rsid w:val="00A161B2"/>
    <w:pPr>
      <w:spacing w:before="113" w:after="57" w:line="240" w:lineRule="auto"/>
      <w:ind w:left="1701"/>
    </w:pPr>
    <w:rPr>
      <w:rFonts w:ascii="Times New Roman" w:eastAsia="Times New Roman" w:hAnsi="Times New Roman" w:cs="Times New Roman"/>
      <w:sz w:val="24"/>
      <w:szCs w:val="24"/>
      <w:lang w:eastAsia="fr-FR"/>
    </w:rPr>
  </w:style>
  <w:style w:type="table" w:styleId="Grilledutableau">
    <w:name w:val="Table Grid"/>
    <w:basedOn w:val="TableauNormal"/>
    <w:uiPriority w:val="59"/>
    <w:rsid w:val="00C70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no-indent-western">
    <w:name w:val="text-body-no-indent-western"/>
    <w:basedOn w:val="Normal"/>
    <w:rsid w:val="000A0ED1"/>
    <w:pPr>
      <w:spacing w:after="0" w:line="240" w:lineRule="auto"/>
      <w:ind w:left="567" w:hanging="567"/>
    </w:pPr>
    <w:rPr>
      <w:rFonts w:eastAsia="Times New Roman" w:cs="Arial"/>
      <w:szCs w:val="20"/>
      <w:lang w:eastAsia="fr-FR"/>
    </w:rPr>
  </w:style>
  <w:style w:type="character" w:customStyle="1" w:styleId="Titre1Car">
    <w:name w:val="Titre 1 Car"/>
    <w:basedOn w:val="Policepardfaut"/>
    <w:link w:val="Titre1"/>
    <w:uiPriority w:val="9"/>
    <w:rsid w:val="00415E6C"/>
    <w:rPr>
      <w:rFonts w:ascii="Calibri" w:eastAsia="Times New Roman" w:hAnsi="Calibri" w:cs="Times New Roman"/>
      <w:b/>
      <w:bCs/>
      <w:kern w:val="36"/>
      <w:sz w:val="42"/>
      <w:szCs w:val="48"/>
      <w:lang w:val="en-US" w:eastAsia="fr-FR"/>
    </w:rPr>
  </w:style>
  <w:style w:type="character" w:styleId="Lienhypertexte">
    <w:name w:val="Hyperlink"/>
    <w:basedOn w:val="Policepardfaut"/>
    <w:uiPriority w:val="99"/>
    <w:unhideWhenUsed/>
    <w:rsid w:val="00D35821"/>
    <w:rPr>
      <w:color w:val="0000FF" w:themeColor="hyperlink"/>
      <w:u w:val="single"/>
    </w:rPr>
  </w:style>
  <w:style w:type="paragraph" w:styleId="TM1">
    <w:name w:val="toc 1"/>
    <w:basedOn w:val="Normal"/>
    <w:next w:val="Normal"/>
    <w:autoRedefine/>
    <w:uiPriority w:val="39"/>
    <w:unhideWhenUsed/>
    <w:rsid w:val="008033F5"/>
    <w:pPr>
      <w:spacing w:after="0" w:line="240" w:lineRule="auto"/>
      <w:contextualSpacing/>
    </w:pPr>
    <w:rPr>
      <w:b/>
      <w:color w:val="333333"/>
    </w:rPr>
  </w:style>
  <w:style w:type="paragraph" w:styleId="Sansinterligne">
    <w:name w:val="No Spacing"/>
    <w:basedOn w:val="Normal"/>
    <w:link w:val="SansinterligneCar"/>
    <w:autoRedefine/>
    <w:uiPriority w:val="1"/>
    <w:qFormat/>
    <w:rsid w:val="00596B5D"/>
    <w:pPr>
      <w:spacing w:before="100" w:beforeAutospacing="1" w:after="0"/>
      <w:ind w:left="1134"/>
    </w:pPr>
  </w:style>
  <w:style w:type="paragraph" w:customStyle="1" w:styleId="western">
    <w:name w:val="western"/>
    <w:basedOn w:val="Normal"/>
    <w:rsid w:val="002E774F"/>
    <w:pPr>
      <w:spacing w:before="113" w:after="57" w:line="240" w:lineRule="auto"/>
      <w:ind w:left="1701"/>
    </w:pPr>
    <w:rPr>
      <w:rFonts w:eastAsia="Times New Roman" w:cs="Arial"/>
      <w:szCs w:val="20"/>
      <w:lang w:eastAsia="fr-FR"/>
    </w:rPr>
  </w:style>
  <w:style w:type="character" w:customStyle="1" w:styleId="Titre2Car">
    <w:name w:val="Titre 2 Car"/>
    <w:basedOn w:val="Policepardfaut"/>
    <w:link w:val="Titre2"/>
    <w:uiPriority w:val="9"/>
    <w:rsid w:val="007D5DFC"/>
    <w:rPr>
      <w:rFonts w:ascii="Calibri" w:eastAsiaTheme="majorEastAsia" w:hAnsi="Calibri" w:cstheme="majorBidi"/>
      <w:b/>
      <w:bCs/>
      <w:sz w:val="32"/>
      <w:szCs w:val="26"/>
      <w:lang w:val="en-US"/>
    </w:rPr>
  </w:style>
  <w:style w:type="character" w:customStyle="1" w:styleId="Titre3Car">
    <w:name w:val="Titre 3 Car"/>
    <w:basedOn w:val="Policepardfaut"/>
    <w:link w:val="Titre3"/>
    <w:uiPriority w:val="9"/>
    <w:rsid w:val="00351421"/>
    <w:rPr>
      <w:rFonts w:ascii="Calibri" w:eastAsiaTheme="majorEastAsia" w:hAnsi="Calibri" w:cstheme="majorBidi"/>
      <w:b/>
      <w:bCs/>
      <w:sz w:val="28"/>
      <w:szCs w:val="28"/>
    </w:rPr>
  </w:style>
  <w:style w:type="character" w:customStyle="1" w:styleId="Titre4Car">
    <w:name w:val="Titre 4 Car"/>
    <w:basedOn w:val="Policepardfaut"/>
    <w:link w:val="Titre4"/>
    <w:uiPriority w:val="9"/>
    <w:rsid w:val="00415E6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415E6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15E6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15E6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15E6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415E6C"/>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8033F5"/>
    <w:pPr>
      <w:spacing w:after="0" w:line="240" w:lineRule="auto"/>
      <w:ind w:left="221"/>
    </w:pPr>
    <w:rPr>
      <w:b/>
      <w:color w:val="333333"/>
    </w:rPr>
  </w:style>
  <w:style w:type="paragraph" w:styleId="Corpsdetexte">
    <w:name w:val="Body Text"/>
    <w:basedOn w:val="Normal"/>
    <w:link w:val="CorpsdetexteCar"/>
    <w:uiPriority w:val="99"/>
    <w:semiHidden/>
    <w:unhideWhenUsed/>
    <w:rsid w:val="00717DFE"/>
    <w:pPr>
      <w:spacing w:after="120"/>
    </w:pPr>
  </w:style>
  <w:style w:type="character" w:customStyle="1" w:styleId="CorpsdetexteCar">
    <w:name w:val="Corps de texte Car"/>
    <w:basedOn w:val="Policepardfaut"/>
    <w:link w:val="Corpsdetexte"/>
    <w:uiPriority w:val="99"/>
    <w:semiHidden/>
    <w:rsid w:val="00717DFE"/>
  </w:style>
  <w:style w:type="paragraph" w:styleId="TM3">
    <w:name w:val="toc 3"/>
    <w:basedOn w:val="Normal"/>
    <w:next w:val="Normal"/>
    <w:autoRedefine/>
    <w:uiPriority w:val="39"/>
    <w:unhideWhenUsed/>
    <w:rsid w:val="008033F5"/>
    <w:pPr>
      <w:tabs>
        <w:tab w:val="left" w:pos="1320"/>
        <w:tab w:val="right" w:leader="dot" w:pos="9628"/>
      </w:tabs>
      <w:spacing w:after="0" w:line="240" w:lineRule="auto"/>
      <w:ind w:left="442"/>
    </w:pPr>
    <w:rPr>
      <w:b/>
      <w:noProof/>
      <w:color w:val="333333"/>
    </w:rPr>
  </w:style>
  <w:style w:type="paragraph" w:customStyle="1" w:styleId="Texteprformat">
    <w:name w:val="Texte préformaté"/>
    <w:basedOn w:val="Sansinterligne"/>
    <w:link w:val="TexteprformatCar"/>
    <w:qFormat/>
    <w:rsid w:val="0068683A"/>
    <w:pPr>
      <w:pBdr>
        <w:top w:val="single" w:sz="4" w:space="1" w:color="CCCCCC"/>
        <w:left w:val="single" w:sz="4" w:space="4" w:color="CCCCCC"/>
        <w:bottom w:val="single" w:sz="4" w:space="1" w:color="CCCCCC"/>
        <w:right w:val="single" w:sz="4" w:space="4" w:color="CCCCCC"/>
      </w:pBdr>
      <w:shd w:val="clear" w:color="auto" w:fill="E6E6E6"/>
      <w:spacing w:before="120" w:beforeAutospacing="0" w:after="60"/>
    </w:pPr>
    <w:rPr>
      <w:rFonts w:ascii="DejaVu Sans Mono" w:hAnsi="DejaVu Sans Mono"/>
      <w:color w:val="2300DC"/>
      <w:sz w:val="16"/>
    </w:rPr>
  </w:style>
  <w:style w:type="paragraph" w:customStyle="1" w:styleId="Note">
    <w:name w:val="Note"/>
    <w:basedOn w:val="Sansinterligne"/>
    <w:link w:val="NoteCar"/>
    <w:qFormat/>
    <w:rsid w:val="008E5E26"/>
    <w:pPr>
      <w:pBdr>
        <w:top w:val="single" w:sz="4" w:space="1" w:color="auto"/>
        <w:left w:val="single" w:sz="4" w:space="4" w:color="auto"/>
        <w:bottom w:val="single" w:sz="4" w:space="1" w:color="auto"/>
        <w:right w:val="single" w:sz="4" w:space="4" w:color="auto"/>
      </w:pBdr>
      <w:shd w:val="clear" w:color="auto" w:fill="FFFF99"/>
    </w:pPr>
  </w:style>
  <w:style w:type="character" w:customStyle="1" w:styleId="SansinterligneCar">
    <w:name w:val="Sans interligne Car"/>
    <w:basedOn w:val="Policepardfaut"/>
    <w:link w:val="Sansinterligne"/>
    <w:uiPriority w:val="1"/>
    <w:rsid w:val="00596B5D"/>
    <w:rPr>
      <w:rFonts w:ascii="Arial" w:hAnsi="Arial"/>
      <w:sz w:val="20"/>
    </w:rPr>
  </w:style>
  <w:style w:type="character" w:customStyle="1" w:styleId="TexteprformatCar">
    <w:name w:val="Texte préformaté Car"/>
    <w:basedOn w:val="SansinterligneCar"/>
    <w:link w:val="Texteprformat"/>
    <w:rsid w:val="0068683A"/>
    <w:rPr>
      <w:rFonts w:ascii="DejaVu Sans Mono" w:hAnsi="DejaVu Sans Mono"/>
      <w:color w:val="2300DC"/>
      <w:sz w:val="16"/>
      <w:shd w:val="clear" w:color="auto" w:fill="E6E6E6"/>
      <w:lang w:val="en-US"/>
    </w:rPr>
  </w:style>
  <w:style w:type="paragraph" w:customStyle="1" w:styleId="Titredetableau">
    <w:name w:val="Titre de tableau"/>
    <w:basedOn w:val="Sansinterligne"/>
    <w:link w:val="TitredetableauCar"/>
    <w:qFormat/>
    <w:rsid w:val="00B93356"/>
    <w:pPr>
      <w:shd w:val="clear" w:color="auto" w:fill="CDD200"/>
      <w:spacing w:before="60" w:after="60"/>
      <w:ind w:left="0"/>
      <w:jc w:val="center"/>
    </w:pPr>
    <w:rPr>
      <w:b/>
    </w:rPr>
  </w:style>
  <w:style w:type="character" w:customStyle="1" w:styleId="NoteCar">
    <w:name w:val="Note Car"/>
    <w:basedOn w:val="SansinterligneCar"/>
    <w:link w:val="Note"/>
    <w:rsid w:val="008E5E26"/>
    <w:rPr>
      <w:rFonts w:ascii="Arial" w:hAnsi="Arial"/>
      <w:sz w:val="20"/>
      <w:shd w:val="clear" w:color="auto" w:fill="FFFF99"/>
      <w:lang w:val="en-US"/>
    </w:rPr>
  </w:style>
  <w:style w:type="paragraph" w:customStyle="1" w:styleId="Contenudetableau">
    <w:name w:val="Contenu de tableau"/>
    <w:basedOn w:val="Sansinterligne"/>
    <w:link w:val="ContenudetableauCar"/>
    <w:qFormat/>
    <w:rsid w:val="00B93356"/>
    <w:pPr>
      <w:spacing w:before="60" w:after="60"/>
      <w:ind w:left="0"/>
    </w:pPr>
  </w:style>
  <w:style w:type="character" w:customStyle="1" w:styleId="TitredetableauCar">
    <w:name w:val="Titre de tableau Car"/>
    <w:basedOn w:val="SansinterligneCar"/>
    <w:link w:val="Titredetableau"/>
    <w:rsid w:val="00B93356"/>
    <w:rPr>
      <w:rFonts w:ascii="Arial" w:hAnsi="Arial"/>
      <w:b/>
      <w:sz w:val="20"/>
      <w:shd w:val="clear" w:color="auto" w:fill="CDD200"/>
      <w:lang w:val="en-US"/>
    </w:rPr>
  </w:style>
  <w:style w:type="paragraph" w:customStyle="1" w:styleId="Puce1">
    <w:name w:val="Puce 1"/>
    <w:basedOn w:val="Sansinterligne"/>
    <w:link w:val="Puce1Car"/>
    <w:qFormat/>
    <w:rsid w:val="00264A76"/>
    <w:pPr>
      <w:numPr>
        <w:ilvl w:val="2"/>
        <w:numId w:val="9"/>
      </w:numPr>
      <w:ind w:left="1984" w:hanging="198"/>
    </w:pPr>
    <w:rPr>
      <w:lang w:eastAsia="fr-FR"/>
    </w:rPr>
  </w:style>
  <w:style w:type="character" w:customStyle="1" w:styleId="ContenudetableauCar">
    <w:name w:val="Contenu de tableau Car"/>
    <w:basedOn w:val="SansinterligneCar"/>
    <w:link w:val="Contenudetableau"/>
    <w:rsid w:val="00B93356"/>
    <w:rPr>
      <w:rFonts w:ascii="Arial" w:hAnsi="Arial"/>
      <w:sz w:val="20"/>
      <w:lang w:val="en-US"/>
    </w:rPr>
  </w:style>
  <w:style w:type="paragraph" w:customStyle="1" w:styleId="Numerotation1">
    <w:name w:val="Numerotation 1"/>
    <w:basedOn w:val="Sansinterligne"/>
    <w:link w:val="Numerotation1Car"/>
    <w:qFormat/>
    <w:rsid w:val="00966C15"/>
    <w:pPr>
      <w:numPr>
        <w:numId w:val="10"/>
      </w:numPr>
      <w:ind w:left="2042" w:hanging="284"/>
    </w:pPr>
    <w:rPr>
      <w:lang w:eastAsia="fr-FR"/>
    </w:rPr>
  </w:style>
  <w:style w:type="character" w:customStyle="1" w:styleId="Puce1Car">
    <w:name w:val="Puce 1 Car"/>
    <w:basedOn w:val="SansinterligneCar"/>
    <w:link w:val="Puce1"/>
    <w:rsid w:val="00264A76"/>
    <w:rPr>
      <w:rFonts w:ascii="Arial" w:hAnsi="Arial"/>
      <w:sz w:val="20"/>
      <w:lang w:val="en-US" w:eastAsia="fr-FR"/>
    </w:rPr>
  </w:style>
  <w:style w:type="paragraph" w:customStyle="1" w:styleId="Illustration">
    <w:name w:val="Illustration"/>
    <w:basedOn w:val="Normal"/>
    <w:link w:val="IllustrationCar"/>
    <w:qFormat/>
    <w:rsid w:val="001F12D5"/>
    <w:pPr>
      <w:spacing w:after="120" w:line="240" w:lineRule="auto"/>
      <w:jc w:val="center"/>
    </w:pPr>
    <w:rPr>
      <w:rFonts w:cs="Arial"/>
      <w:b/>
      <w:sz w:val="18"/>
      <w:szCs w:val="18"/>
    </w:rPr>
  </w:style>
  <w:style w:type="character" w:customStyle="1" w:styleId="Numerotation1Car">
    <w:name w:val="Numerotation 1 Car"/>
    <w:basedOn w:val="SansinterligneCar"/>
    <w:link w:val="Numerotation1"/>
    <w:rsid w:val="00966C15"/>
    <w:rPr>
      <w:rFonts w:ascii="Arial" w:hAnsi="Arial"/>
      <w:sz w:val="20"/>
      <w:lang w:val="en-US" w:eastAsia="fr-FR"/>
    </w:rPr>
  </w:style>
  <w:style w:type="character" w:customStyle="1" w:styleId="IllustrationCar">
    <w:name w:val="Illustration Car"/>
    <w:basedOn w:val="Policepardfaut"/>
    <w:link w:val="Illustration"/>
    <w:rsid w:val="001F12D5"/>
    <w:rPr>
      <w:rFonts w:ascii="Arial" w:hAnsi="Arial" w:cs="Arial"/>
      <w:b/>
      <w:sz w:val="18"/>
      <w:szCs w:val="18"/>
      <w:lang w:val="en-US"/>
    </w:rPr>
  </w:style>
  <w:style w:type="paragraph" w:customStyle="1" w:styleId="SmallTitle">
    <w:name w:val="SmallTitle"/>
    <w:basedOn w:val="Normal"/>
    <w:link w:val="SmallTitleCar"/>
    <w:qFormat/>
    <w:rsid w:val="0068683A"/>
    <w:pPr>
      <w:spacing w:before="60" w:after="60" w:line="240" w:lineRule="auto"/>
      <w:ind w:left="851"/>
    </w:pPr>
    <w:rPr>
      <w:b/>
    </w:rPr>
  </w:style>
  <w:style w:type="paragraph" w:customStyle="1" w:styleId="Indexdobjet1">
    <w:name w:val="Index d'objet 1"/>
    <w:basedOn w:val="Sansinterligne"/>
    <w:link w:val="Indexdobjet1Car"/>
    <w:qFormat/>
    <w:rsid w:val="0068683A"/>
    <w:pPr>
      <w:spacing w:before="0" w:beforeAutospacing="0"/>
    </w:pPr>
  </w:style>
  <w:style w:type="character" w:customStyle="1" w:styleId="SmallTitleCar">
    <w:name w:val="SmallTitle Car"/>
    <w:basedOn w:val="Policepardfaut"/>
    <w:link w:val="SmallTitle"/>
    <w:rsid w:val="0068683A"/>
    <w:rPr>
      <w:rFonts w:ascii="Arial" w:hAnsi="Arial"/>
      <w:b/>
      <w:lang w:val="en-US"/>
    </w:rPr>
  </w:style>
  <w:style w:type="character" w:customStyle="1" w:styleId="Indexdobjet1Car">
    <w:name w:val="Index d'objet 1 Car"/>
    <w:basedOn w:val="SansinterligneCar"/>
    <w:link w:val="Indexdobjet1"/>
    <w:rsid w:val="0068683A"/>
    <w:rPr>
      <w:rFonts w:ascii="Arial" w:hAnsi="Arial"/>
      <w:sz w:val="20"/>
      <w:lang w:val="en-US"/>
    </w:rPr>
  </w:style>
  <w:style w:type="character" w:styleId="Marquedecommentaire">
    <w:name w:val="annotation reference"/>
    <w:basedOn w:val="Policepardfaut"/>
    <w:uiPriority w:val="99"/>
    <w:semiHidden/>
    <w:unhideWhenUsed/>
    <w:rsid w:val="00FB3BCF"/>
    <w:rPr>
      <w:sz w:val="16"/>
      <w:szCs w:val="16"/>
    </w:rPr>
  </w:style>
  <w:style w:type="paragraph" w:styleId="Commentaire">
    <w:name w:val="annotation text"/>
    <w:basedOn w:val="Normal"/>
    <w:link w:val="CommentaireCar"/>
    <w:uiPriority w:val="99"/>
    <w:semiHidden/>
    <w:unhideWhenUsed/>
    <w:rsid w:val="00FB3BCF"/>
    <w:pPr>
      <w:spacing w:line="240" w:lineRule="auto"/>
    </w:pPr>
    <w:rPr>
      <w:szCs w:val="20"/>
    </w:rPr>
  </w:style>
  <w:style w:type="character" w:customStyle="1" w:styleId="CommentaireCar">
    <w:name w:val="Commentaire Car"/>
    <w:basedOn w:val="Policepardfaut"/>
    <w:link w:val="Commentaire"/>
    <w:uiPriority w:val="99"/>
    <w:semiHidden/>
    <w:rsid w:val="00FB3BCF"/>
    <w:rPr>
      <w:sz w:val="20"/>
      <w:szCs w:val="20"/>
    </w:rPr>
  </w:style>
  <w:style w:type="paragraph" w:styleId="Objetducommentaire">
    <w:name w:val="annotation subject"/>
    <w:basedOn w:val="Commentaire"/>
    <w:next w:val="Commentaire"/>
    <w:link w:val="ObjetducommentaireCar"/>
    <w:uiPriority w:val="99"/>
    <w:semiHidden/>
    <w:unhideWhenUsed/>
    <w:rsid w:val="00FB3BCF"/>
    <w:rPr>
      <w:b/>
      <w:bCs/>
    </w:rPr>
  </w:style>
  <w:style w:type="character" w:customStyle="1" w:styleId="ObjetducommentaireCar">
    <w:name w:val="Objet du commentaire Car"/>
    <w:basedOn w:val="CommentaireCar"/>
    <w:link w:val="Objetducommentaire"/>
    <w:uiPriority w:val="99"/>
    <w:semiHidden/>
    <w:rsid w:val="00FB3BCF"/>
    <w:rPr>
      <w:b/>
      <w:bCs/>
      <w:sz w:val="20"/>
      <w:szCs w:val="20"/>
    </w:rPr>
  </w:style>
  <w:style w:type="character" w:styleId="Numrodepage">
    <w:name w:val="page number"/>
    <w:basedOn w:val="Policepardfaut"/>
    <w:uiPriority w:val="99"/>
    <w:semiHidden/>
    <w:unhideWhenUsed/>
    <w:rsid w:val="001548C3"/>
  </w:style>
  <w:style w:type="paragraph" w:styleId="Titre">
    <w:name w:val="Title"/>
    <w:aliases w:val="Présentations"/>
    <w:basedOn w:val="Normal"/>
    <w:link w:val="TitreCar"/>
    <w:uiPriority w:val="10"/>
    <w:qFormat/>
    <w:rsid w:val="007C7154"/>
    <w:pPr>
      <w:spacing w:before="240" w:after="0" w:line="360" w:lineRule="auto"/>
      <w:jc w:val="both"/>
    </w:pPr>
    <w:rPr>
      <w:rFonts w:ascii="Arial Narrow" w:hAnsi="Arial Narrow"/>
      <w:sz w:val="62"/>
      <w:szCs w:val="24"/>
    </w:rPr>
  </w:style>
  <w:style w:type="character" w:customStyle="1" w:styleId="TitreCar">
    <w:name w:val="Titre Car"/>
    <w:aliases w:val="Présentations Car"/>
    <w:basedOn w:val="Policepardfaut"/>
    <w:link w:val="Titre"/>
    <w:uiPriority w:val="10"/>
    <w:rsid w:val="007C7154"/>
    <w:rPr>
      <w:rFonts w:ascii="Arial Narrow" w:hAnsi="Arial Narrow"/>
      <w:sz w:val="62"/>
      <w:szCs w:val="24"/>
    </w:rPr>
  </w:style>
  <w:style w:type="paragraph" w:styleId="Sous-titre">
    <w:name w:val="Subtitle"/>
    <w:aliases w:val="Présentation"/>
    <w:basedOn w:val="Normal"/>
    <w:link w:val="Sous-titreCar"/>
    <w:uiPriority w:val="11"/>
    <w:qFormat/>
    <w:rsid w:val="007C7154"/>
    <w:pPr>
      <w:tabs>
        <w:tab w:val="left" w:pos="1646"/>
      </w:tabs>
      <w:spacing w:before="240" w:after="0" w:line="360" w:lineRule="auto"/>
      <w:jc w:val="both"/>
    </w:pPr>
    <w:rPr>
      <w:rFonts w:ascii="Arial Narrow" w:hAnsi="Arial Narrow"/>
      <w:sz w:val="36"/>
      <w:szCs w:val="24"/>
    </w:rPr>
  </w:style>
  <w:style w:type="character" w:customStyle="1" w:styleId="Sous-titreCar">
    <w:name w:val="Sous-titre Car"/>
    <w:aliases w:val="Présentation Car"/>
    <w:basedOn w:val="Policepardfaut"/>
    <w:link w:val="Sous-titre"/>
    <w:uiPriority w:val="11"/>
    <w:rsid w:val="007C7154"/>
    <w:rPr>
      <w:rFonts w:ascii="Arial Narrow" w:hAnsi="Arial Narrow"/>
      <w:sz w:val="36"/>
      <w:szCs w:val="24"/>
      <w:lang w:val="en-US"/>
    </w:rPr>
  </w:style>
  <w:style w:type="paragraph" w:styleId="Paragraphedeliste">
    <w:name w:val="List Paragraph"/>
    <w:basedOn w:val="Normal"/>
    <w:uiPriority w:val="34"/>
    <w:qFormat/>
    <w:rsid w:val="00BD0E17"/>
    <w:pPr>
      <w:ind w:left="720"/>
      <w:contextualSpacing/>
    </w:pPr>
  </w:style>
  <w:style w:type="character" w:styleId="Mentionnonrsolue">
    <w:name w:val="Unresolved Mention"/>
    <w:basedOn w:val="Policepardfaut"/>
    <w:uiPriority w:val="99"/>
    <w:semiHidden/>
    <w:unhideWhenUsed/>
    <w:rsid w:val="007D5DFC"/>
    <w:rPr>
      <w:color w:val="605E5C"/>
      <w:shd w:val="clear" w:color="auto" w:fill="E1DFDD"/>
    </w:rPr>
  </w:style>
  <w:style w:type="paragraph" w:styleId="PrformatHTML">
    <w:name w:val="HTML Preformatted"/>
    <w:basedOn w:val="Normal"/>
    <w:link w:val="PrformatHTMLCar"/>
    <w:uiPriority w:val="99"/>
    <w:unhideWhenUsed/>
    <w:rsid w:val="00F0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fr-FR"/>
    </w:rPr>
  </w:style>
  <w:style w:type="character" w:customStyle="1" w:styleId="PrformatHTMLCar">
    <w:name w:val="Préformaté HTML Car"/>
    <w:basedOn w:val="Policepardfaut"/>
    <w:link w:val="PrformatHTML"/>
    <w:uiPriority w:val="99"/>
    <w:rsid w:val="00F01997"/>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F01997"/>
    <w:rPr>
      <w:rFonts w:ascii="Courier New" w:eastAsia="Times New Roman" w:hAnsi="Courier New" w:cs="Courier New"/>
      <w:sz w:val="20"/>
      <w:szCs w:val="20"/>
    </w:rPr>
  </w:style>
  <w:style w:type="character" w:styleId="Lienhypertextesuivivisit">
    <w:name w:val="FollowedHyperlink"/>
    <w:basedOn w:val="Policepardfaut"/>
    <w:uiPriority w:val="99"/>
    <w:semiHidden/>
    <w:unhideWhenUsed/>
    <w:rsid w:val="00F21992"/>
    <w:rPr>
      <w:color w:val="800080" w:themeColor="followedHyperlink"/>
      <w:u w:val="single"/>
    </w:rPr>
  </w:style>
  <w:style w:type="paragraph" w:styleId="Lgende">
    <w:name w:val="caption"/>
    <w:basedOn w:val="Normal"/>
    <w:next w:val="Normal"/>
    <w:uiPriority w:val="35"/>
    <w:unhideWhenUsed/>
    <w:qFormat/>
    <w:rsid w:val="0083490D"/>
    <w:pPr>
      <w:spacing w:line="240" w:lineRule="auto"/>
    </w:pPr>
    <w:rPr>
      <w:i/>
      <w:iCs/>
      <w:color w:val="1F497D" w:themeColor="text2"/>
      <w:sz w:val="18"/>
      <w:szCs w:val="18"/>
    </w:rPr>
  </w:style>
  <w:style w:type="paragraph" w:styleId="En-ttedetabledesmatires">
    <w:name w:val="TOC Heading"/>
    <w:basedOn w:val="Titre1"/>
    <w:next w:val="Normal"/>
    <w:uiPriority w:val="39"/>
    <w:unhideWhenUsed/>
    <w:qFormat/>
    <w:rsid w:val="00B92256"/>
    <w:pPr>
      <w:keepNext/>
      <w:keepLines/>
      <w:pageBreakBefore w:val="0"/>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66328">
      <w:bodyDiv w:val="1"/>
      <w:marLeft w:val="0"/>
      <w:marRight w:val="0"/>
      <w:marTop w:val="0"/>
      <w:marBottom w:val="0"/>
      <w:divBdr>
        <w:top w:val="none" w:sz="0" w:space="0" w:color="auto"/>
        <w:left w:val="none" w:sz="0" w:space="0" w:color="auto"/>
        <w:bottom w:val="none" w:sz="0" w:space="0" w:color="auto"/>
        <w:right w:val="none" w:sz="0" w:space="0" w:color="auto"/>
      </w:divBdr>
    </w:div>
    <w:div w:id="884751242">
      <w:bodyDiv w:val="1"/>
      <w:marLeft w:val="0"/>
      <w:marRight w:val="0"/>
      <w:marTop w:val="0"/>
      <w:marBottom w:val="0"/>
      <w:divBdr>
        <w:top w:val="none" w:sz="0" w:space="0" w:color="auto"/>
        <w:left w:val="none" w:sz="0" w:space="0" w:color="auto"/>
        <w:bottom w:val="none" w:sz="0" w:space="0" w:color="auto"/>
        <w:right w:val="none" w:sz="0" w:space="0" w:color="auto"/>
      </w:divBdr>
    </w:div>
    <w:div w:id="1106465497">
      <w:bodyDiv w:val="1"/>
      <w:marLeft w:val="0"/>
      <w:marRight w:val="0"/>
      <w:marTop w:val="0"/>
      <w:marBottom w:val="0"/>
      <w:divBdr>
        <w:top w:val="none" w:sz="0" w:space="0" w:color="auto"/>
        <w:left w:val="none" w:sz="0" w:space="0" w:color="auto"/>
        <w:bottom w:val="none" w:sz="0" w:space="0" w:color="auto"/>
        <w:right w:val="none" w:sz="0" w:space="0" w:color="auto"/>
      </w:divBdr>
    </w:div>
    <w:div w:id="1279214148">
      <w:bodyDiv w:val="1"/>
      <w:marLeft w:val="0"/>
      <w:marRight w:val="0"/>
      <w:marTop w:val="0"/>
      <w:marBottom w:val="0"/>
      <w:divBdr>
        <w:top w:val="none" w:sz="0" w:space="0" w:color="auto"/>
        <w:left w:val="none" w:sz="0" w:space="0" w:color="auto"/>
        <w:bottom w:val="none" w:sz="0" w:space="0" w:color="auto"/>
        <w:right w:val="none" w:sz="0" w:space="0" w:color="auto"/>
      </w:divBdr>
    </w:div>
    <w:div w:id="1421295569">
      <w:bodyDiv w:val="1"/>
      <w:marLeft w:val="0"/>
      <w:marRight w:val="0"/>
      <w:marTop w:val="0"/>
      <w:marBottom w:val="0"/>
      <w:divBdr>
        <w:top w:val="none" w:sz="0" w:space="0" w:color="auto"/>
        <w:left w:val="none" w:sz="0" w:space="0" w:color="auto"/>
        <w:bottom w:val="none" w:sz="0" w:space="0" w:color="auto"/>
        <w:right w:val="none" w:sz="0" w:space="0" w:color="auto"/>
      </w:divBdr>
    </w:div>
    <w:div w:id="1960332049">
      <w:bodyDiv w:val="1"/>
      <w:marLeft w:val="0"/>
      <w:marRight w:val="0"/>
      <w:marTop w:val="0"/>
      <w:marBottom w:val="0"/>
      <w:divBdr>
        <w:top w:val="none" w:sz="0" w:space="0" w:color="auto"/>
        <w:left w:val="none" w:sz="0" w:space="0" w:color="auto"/>
        <w:bottom w:val="none" w:sz="0" w:space="0" w:color="auto"/>
        <w:right w:val="none" w:sz="0" w:space="0" w:color="auto"/>
      </w:divBdr>
    </w:div>
    <w:div w:id="1964264588">
      <w:bodyDiv w:val="1"/>
      <w:marLeft w:val="0"/>
      <w:marRight w:val="0"/>
      <w:marTop w:val="0"/>
      <w:marBottom w:val="0"/>
      <w:divBdr>
        <w:top w:val="none" w:sz="0" w:space="0" w:color="auto"/>
        <w:left w:val="none" w:sz="0" w:space="0" w:color="auto"/>
        <w:bottom w:val="none" w:sz="0" w:space="0" w:color="auto"/>
        <w:right w:val="none" w:sz="0" w:space="0" w:color="auto"/>
      </w:divBdr>
    </w:div>
    <w:div w:id="210602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kaggle.com/" TargetMode="External"/><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kaggle.com/datasets/nielspace/pexels-mountain-images" TargetMode="External"/><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10.emf"/></Relationships>
</file>

<file path=word/_rels/header3.xml.rels><?xml version="1.0" encoding="UTF-8" standalone="yes"?>
<Relationships xmlns="http://schemas.openxmlformats.org/package/2006/relationships"><Relationship Id="rId1" Type="http://schemas.openxmlformats.org/officeDocument/2006/relationships/image" Target="media/image10.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3D\Downloads\template_word_SoftAtHome2_technical.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06774AA439AA4AACA6AD6AF94C46D9" ma:contentTypeVersion="5" ma:contentTypeDescription="Create a new document." ma:contentTypeScope="" ma:versionID="e0f9933f39216029e8632b98fe54eb5d">
  <xsd:schema xmlns:xsd="http://www.w3.org/2001/XMLSchema" xmlns:p="http://schemas.microsoft.com/office/2006/metadata/properties" xmlns:ns2="12400944-326e-4e36-b4b4-6bf22d10feb2" targetNamespace="http://schemas.microsoft.com/office/2006/metadata/properties" ma:root="true" ma:fieldsID="4fc1317f70890de34ead1b5e25445e6f" ns2:_="">
    <xsd:import namespace="12400944-326e-4e36-b4b4-6bf22d10feb2"/>
    <xsd:element name="properties">
      <xsd:complexType>
        <xsd:sequence>
          <xsd:element name="documentManagement">
            <xsd:complexType>
              <xsd:all>
                <xsd:element ref="ns2:Superseded" minOccurs="0"/>
                <xsd:element ref="ns2:Abstract" minOccurs="0"/>
              </xsd:all>
            </xsd:complexType>
          </xsd:element>
        </xsd:sequence>
      </xsd:complexType>
    </xsd:element>
  </xsd:schema>
  <xsd:schema xmlns:xsd="http://www.w3.org/2001/XMLSchema" xmlns:dms="http://schemas.microsoft.com/office/2006/documentManagement/types" targetNamespace="12400944-326e-4e36-b4b4-6bf22d10feb2" elementFormDefault="qualified">
    <xsd:import namespace="http://schemas.microsoft.com/office/2006/documentManagement/types"/>
    <xsd:element name="Superseded" ma:index="8" nillable="true" ma:displayName="Superseded" ma:default="0" ma:internalName="Superseded">
      <xsd:simpleType>
        <xsd:restriction base="dms:Boolean"/>
      </xsd:simpleType>
    </xsd:element>
    <xsd:element name="Abstract" ma:index="9" nillable="true" ma:displayName="Abstract" ma:internalName="Abstract">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documentManagement>
    <Abstract xmlns="12400944-326e-4e36-b4b4-6bf22d10feb2" xsi:nil="true"/>
    <Superseded xmlns="12400944-326e-4e36-b4b4-6bf22d10feb2">false</Superseded>
  </documentManagement>
</p:properties>
</file>

<file path=customXml/itemProps1.xml><?xml version="1.0" encoding="utf-8"?>
<ds:datastoreItem xmlns:ds="http://schemas.openxmlformats.org/officeDocument/2006/customXml" ds:itemID="{B57D4B6E-D4D9-4617-8ED7-54EE197222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400944-326e-4e36-b4b4-6bf22d10feb2"/>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F53F1460-1337-40D4-9A3F-E4D1E4FF6905}">
  <ds:schemaRefs>
    <ds:schemaRef ds:uri="http://schemas.microsoft.com/sharepoint/v3/contenttype/forms"/>
  </ds:schemaRefs>
</ds:datastoreItem>
</file>

<file path=customXml/itemProps3.xml><?xml version="1.0" encoding="utf-8"?>
<ds:datastoreItem xmlns:ds="http://schemas.openxmlformats.org/officeDocument/2006/customXml" ds:itemID="{2E1E50EE-EFE2-46E9-ACDE-C04BA7F15B15}">
  <ds:schemaRefs>
    <ds:schemaRef ds:uri="http://schemas.openxmlformats.org/officeDocument/2006/bibliography"/>
  </ds:schemaRefs>
</ds:datastoreItem>
</file>

<file path=customXml/itemProps4.xml><?xml version="1.0" encoding="utf-8"?>
<ds:datastoreItem xmlns:ds="http://schemas.openxmlformats.org/officeDocument/2006/customXml" ds:itemID="{60D84E8C-1AF7-4795-AA3C-93E672CA419C}">
  <ds:schemaRefs>
    <ds:schemaRef ds:uri="http://schemas.microsoft.com/office/2006/metadata/properties"/>
    <ds:schemaRef ds:uri="12400944-326e-4e36-b4b4-6bf22d10feb2"/>
  </ds:schemaRefs>
</ds:datastoreItem>
</file>

<file path=docProps/app.xml><?xml version="1.0" encoding="utf-8"?>
<Properties xmlns="http://schemas.openxmlformats.org/officeDocument/2006/extended-properties" xmlns:vt="http://schemas.openxmlformats.org/officeDocument/2006/docPropsVTypes">
  <Template>template_word_SoftAtHome2_technical.dotx</Template>
  <TotalTime>63</TotalTime>
  <Pages>10</Pages>
  <Words>975</Words>
  <Characters>5364</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Template Technical document (Office 2007)</vt:lpstr>
    </vt:vector>
  </TitlesOfParts>
  <Company>SOFTATHOME</Company>
  <LinksUpToDate>false</LinksUpToDate>
  <CharactersWithSpaces>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Technical document (Office 2007)</dc:title>
  <dc:subject>Subtitle</dc:subject>
  <dc:creator>V3D</dc:creator>
  <cp:keywords>000xxx</cp:keywords>
  <cp:lastModifiedBy>Florent Monnet</cp:lastModifiedBy>
  <cp:revision>17</cp:revision>
  <dcterms:created xsi:type="dcterms:W3CDTF">2022-03-25T13:39:00Z</dcterms:created>
  <dcterms:modified xsi:type="dcterms:W3CDTF">2022-04-04T21:18:00Z</dcterms:modified>
  <cp:category>0.1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0x0101002D06774AA439AA4AACA6AD6AF94C46D9</vt:lpwstr>
  </property>
</Properties>
</file>